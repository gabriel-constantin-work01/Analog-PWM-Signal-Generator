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FE74" w14:textId="5983A1BC" w:rsidR="00051D3A" w:rsidRPr="00C8588E" w:rsidRDefault="00051D3A" w:rsidP="00B55FD3">
      <w:pPr>
        <w:rPr>
          <w:rFonts w:ascii="Times New Roman" w:hAnsi="Times New Roman" w:cs="Times New Roman"/>
        </w:rPr>
      </w:pPr>
    </w:p>
    <w:p w14:paraId="1D9F6292" w14:textId="77777777" w:rsidR="00904672" w:rsidRPr="00C8588E" w:rsidRDefault="00904672" w:rsidP="00B55FD3">
      <w:pPr>
        <w:rPr>
          <w:rFonts w:ascii="Times New Roman" w:hAnsi="Times New Roman" w:cs="Times New Roman"/>
        </w:rPr>
      </w:pPr>
    </w:p>
    <w:p w14:paraId="273FABEF" w14:textId="77777777" w:rsidR="00904672" w:rsidRPr="00C8588E" w:rsidRDefault="00904672" w:rsidP="00B55FD3">
      <w:pPr>
        <w:rPr>
          <w:rFonts w:ascii="Times New Roman" w:hAnsi="Times New Roman" w:cs="Times New Roman"/>
        </w:rPr>
      </w:pPr>
    </w:p>
    <w:p w14:paraId="41850B63" w14:textId="77777777" w:rsidR="00A91440" w:rsidRPr="00C8588E" w:rsidRDefault="00A91440" w:rsidP="0090467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1880BC25" w14:textId="63369F2A" w:rsidR="00904672" w:rsidRPr="00C8588E" w:rsidRDefault="00904672" w:rsidP="0090467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C8588E">
        <w:rPr>
          <w:rFonts w:ascii="Times New Roman" w:hAnsi="Times New Roman" w:cs="Times New Roman"/>
          <w:b/>
          <w:bCs/>
          <w:sz w:val="72"/>
          <w:szCs w:val="72"/>
        </w:rPr>
        <w:t>Proiect Tehnici CAD</w:t>
      </w:r>
    </w:p>
    <w:p w14:paraId="01119B5D" w14:textId="77777777" w:rsidR="00A91440" w:rsidRPr="00C8588E" w:rsidRDefault="00A91440" w:rsidP="00904672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</w:p>
    <w:p w14:paraId="61DBF5A9" w14:textId="77777777" w:rsidR="00A91440" w:rsidRPr="00C8588E" w:rsidRDefault="00904672" w:rsidP="00904672">
      <w:pPr>
        <w:jc w:val="center"/>
        <w:rPr>
          <w:rFonts w:ascii="Times New Roman" w:hAnsi="Times New Roman" w:cs="Times New Roman"/>
          <w:sz w:val="36"/>
          <w:szCs w:val="36"/>
        </w:rPr>
      </w:pPr>
      <w:r w:rsidRPr="00C8588E">
        <w:rPr>
          <w:rFonts w:ascii="Times New Roman" w:hAnsi="Times New Roman" w:cs="Times New Roman"/>
          <w:sz w:val="36"/>
          <w:szCs w:val="36"/>
        </w:rPr>
        <w:t>Generator de semnal PWM</w:t>
      </w:r>
    </w:p>
    <w:p w14:paraId="28DBA27D" w14:textId="77777777" w:rsidR="00A91440" w:rsidRPr="00C8588E" w:rsidRDefault="00A91440" w:rsidP="0090467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9E5B388" w14:textId="77777777" w:rsidR="00A91440" w:rsidRPr="00C8588E" w:rsidRDefault="00A91440" w:rsidP="0090467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1BD1001" w14:textId="77777777" w:rsidR="00A91440" w:rsidRPr="00C8588E" w:rsidRDefault="00A91440" w:rsidP="0090467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D73B0A8" w14:textId="77777777" w:rsidR="00A91440" w:rsidRPr="00C8588E" w:rsidRDefault="00A91440" w:rsidP="0090467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C02918F" w14:textId="77777777" w:rsidR="00A91440" w:rsidRPr="00C8588E" w:rsidRDefault="00A91440" w:rsidP="00904672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961C56C" w14:textId="77777777" w:rsidR="00A91440" w:rsidRDefault="00A91440" w:rsidP="00A91440">
      <w:pPr>
        <w:rPr>
          <w:rFonts w:ascii="Times New Roman" w:hAnsi="Times New Roman" w:cs="Times New Roman"/>
          <w:sz w:val="36"/>
          <w:szCs w:val="36"/>
        </w:rPr>
      </w:pPr>
    </w:p>
    <w:p w14:paraId="726F7FA6" w14:textId="77777777" w:rsidR="00620FBA" w:rsidRDefault="00620FBA" w:rsidP="00A91440">
      <w:pPr>
        <w:rPr>
          <w:rFonts w:ascii="Times New Roman" w:hAnsi="Times New Roman" w:cs="Times New Roman"/>
          <w:sz w:val="36"/>
          <w:szCs w:val="36"/>
        </w:rPr>
      </w:pPr>
    </w:p>
    <w:p w14:paraId="0298A22B" w14:textId="77777777" w:rsidR="00620FBA" w:rsidRPr="00C8588E" w:rsidRDefault="00620FBA" w:rsidP="00A91440">
      <w:pPr>
        <w:rPr>
          <w:rFonts w:ascii="Times New Roman" w:hAnsi="Times New Roman" w:cs="Times New Roman"/>
          <w:sz w:val="36"/>
          <w:szCs w:val="36"/>
        </w:rPr>
      </w:pPr>
    </w:p>
    <w:p w14:paraId="794AEE3A" w14:textId="4FFA971D" w:rsidR="00A91440" w:rsidRPr="00C8588E" w:rsidRDefault="00A91440" w:rsidP="00A91440">
      <w:pPr>
        <w:rPr>
          <w:rFonts w:ascii="Times New Roman" w:hAnsi="Times New Roman" w:cs="Times New Roman"/>
          <w:sz w:val="28"/>
          <w:szCs w:val="28"/>
        </w:rPr>
      </w:pPr>
      <w:r w:rsidRPr="00C8588E">
        <w:rPr>
          <w:rFonts w:ascii="Times New Roman" w:hAnsi="Times New Roman" w:cs="Times New Roman"/>
          <w:sz w:val="28"/>
          <w:szCs w:val="28"/>
        </w:rPr>
        <w:t>Student: Constantin Gabriel</w:t>
      </w:r>
      <w:r w:rsidRPr="00C8588E">
        <w:rPr>
          <w:rFonts w:ascii="Times New Roman" w:hAnsi="Times New Roman" w:cs="Times New Roman"/>
          <w:sz w:val="28"/>
          <w:szCs w:val="28"/>
        </w:rPr>
        <w:tab/>
      </w:r>
      <w:r w:rsidR="00620FBA">
        <w:rPr>
          <w:rFonts w:ascii="Times New Roman" w:hAnsi="Times New Roman" w:cs="Times New Roman"/>
          <w:sz w:val="28"/>
          <w:szCs w:val="28"/>
        </w:rPr>
        <w:t xml:space="preserve">       </w:t>
      </w:r>
      <w:r w:rsidR="00B91F25" w:rsidRPr="00C8588E">
        <w:rPr>
          <w:rFonts w:ascii="Times New Roman" w:hAnsi="Times New Roman" w:cs="Times New Roman"/>
          <w:sz w:val="28"/>
          <w:szCs w:val="28"/>
        </w:rPr>
        <w:t>C</w:t>
      </w:r>
      <w:r w:rsidRPr="00C8588E">
        <w:rPr>
          <w:rFonts w:ascii="Times New Roman" w:hAnsi="Times New Roman" w:cs="Times New Roman"/>
          <w:sz w:val="28"/>
          <w:szCs w:val="28"/>
        </w:rPr>
        <w:t xml:space="preserve">oordonatori: </w:t>
      </w:r>
      <w:r w:rsidR="00B91F25" w:rsidRPr="00C8588E">
        <w:rPr>
          <w:rFonts w:ascii="Times New Roman" w:hAnsi="Times New Roman" w:cs="Times New Roman"/>
          <w:sz w:val="28"/>
          <w:szCs w:val="28"/>
        </w:rPr>
        <w:t xml:space="preserve">Prof. Dr. Ing. </w:t>
      </w:r>
      <w:r w:rsidRPr="00C8588E">
        <w:rPr>
          <w:rFonts w:ascii="Times New Roman" w:hAnsi="Times New Roman" w:cs="Times New Roman"/>
          <w:sz w:val="28"/>
          <w:szCs w:val="28"/>
        </w:rPr>
        <w:t>Ovidiu Aurel Pop</w:t>
      </w:r>
    </w:p>
    <w:p w14:paraId="4842A17A" w14:textId="42366DA9" w:rsidR="00A91440" w:rsidRPr="00C8588E" w:rsidRDefault="00A91440" w:rsidP="00A91440">
      <w:pPr>
        <w:rPr>
          <w:rFonts w:ascii="Times New Roman" w:hAnsi="Times New Roman" w:cs="Times New Roman"/>
          <w:sz w:val="28"/>
          <w:szCs w:val="28"/>
        </w:rPr>
      </w:pPr>
      <w:r w:rsidRPr="00C8588E">
        <w:rPr>
          <w:rFonts w:ascii="Times New Roman" w:hAnsi="Times New Roman" w:cs="Times New Roman"/>
          <w:sz w:val="28"/>
          <w:szCs w:val="28"/>
        </w:rPr>
        <w:t>Seria: A</w:t>
      </w:r>
      <w:r w:rsidRPr="00C8588E">
        <w:rPr>
          <w:rFonts w:ascii="Times New Roman" w:hAnsi="Times New Roman" w:cs="Times New Roman"/>
          <w:sz w:val="28"/>
          <w:szCs w:val="28"/>
        </w:rPr>
        <w:tab/>
      </w:r>
      <w:r w:rsidRPr="00C8588E">
        <w:rPr>
          <w:rFonts w:ascii="Times New Roman" w:hAnsi="Times New Roman" w:cs="Times New Roman"/>
          <w:sz w:val="28"/>
          <w:szCs w:val="28"/>
        </w:rPr>
        <w:tab/>
      </w:r>
      <w:r w:rsidRPr="00C8588E">
        <w:rPr>
          <w:rFonts w:ascii="Times New Roman" w:hAnsi="Times New Roman" w:cs="Times New Roman"/>
          <w:sz w:val="28"/>
          <w:szCs w:val="28"/>
        </w:rPr>
        <w:tab/>
      </w:r>
      <w:r w:rsidRPr="00C8588E">
        <w:rPr>
          <w:rFonts w:ascii="Times New Roman" w:hAnsi="Times New Roman" w:cs="Times New Roman"/>
          <w:sz w:val="28"/>
          <w:szCs w:val="28"/>
        </w:rPr>
        <w:tab/>
      </w:r>
      <w:r w:rsidRPr="00C8588E">
        <w:rPr>
          <w:rFonts w:ascii="Times New Roman" w:hAnsi="Times New Roman" w:cs="Times New Roman"/>
          <w:sz w:val="28"/>
          <w:szCs w:val="28"/>
        </w:rPr>
        <w:tab/>
      </w:r>
      <w:r w:rsidRPr="00C8588E">
        <w:rPr>
          <w:rFonts w:ascii="Times New Roman" w:hAnsi="Times New Roman" w:cs="Times New Roman"/>
          <w:sz w:val="28"/>
          <w:szCs w:val="28"/>
        </w:rPr>
        <w:tab/>
      </w:r>
      <w:r w:rsidRPr="00C8588E">
        <w:rPr>
          <w:rFonts w:ascii="Times New Roman" w:hAnsi="Times New Roman" w:cs="Times New Roman"/>
          <w:sz w:val="28"/>
          <w:szCs w:val="28"/>
        </w:rPr>
        <w:tab/>
      </w:r>
      <w:r w:rsidR="00B91F25" w:rsidRPr="00C8588E">
        <w:rPr>
          <w:rFonts w:ascii="Times New Roman" w:hAnsi="Times New Roman" w:cs="Times New Roman"/>
          <w:sz w:val="28"/>
          <w:szCs w:val="28"/>
          <w:lang w:val="ro-RO"/>
        </w:rPr>
        <w:t xml:space="preserve">Șl. </w:t>
      </w:r>
      <w:r w:rsidR="00B91F25" w:rsidRPr="00C8588E">
        <w:rPr>
          <w:rFonts w:ascii="Times New Roman" w:hAnsi="Times New Roman" w:cs="Times New Roman"/>
          <w:sz w:val="28"/>
          <w:szCs w:val="28"/>
        </w:rPr>
        <w:t xml:space="preserve">Dr. Ing. </w:t>
      </w:r>
      <w:r w:rsidRPr="00C8588E">
        <w:rPr>
          <w:rFonts w:ascii="Times New Roman" w:hAnsi="Times New Roman" w:cs="Times New Roman"/>
          <w:sz w:val="28"/>
          <w:szCs w:val="28"/>
        </w:rPr>
        <w:t xml:space="preserve">Elena Mirela </w:t>
      </w:r>
      <w:r w:rsidR="00D83D0C">
        <w:rPr>
          <w:rFonts w:ascii="Times New Roman" w:hAnsi="Times New Roman" w:cs="Times New Roman"/>
          <w:sz w:val="28"/>
          <w:szCs w:val="28"/>
        </w:rPr>
        <w:t>Ș</w:t>
      </w:r>
      <w:r w:rsidRPr="00C8588E">
        <w:rPr>
          <w:rFonts w:ascii="Times New Roman" w:hAnsi="Times New Roman" w:cs="Times New Roman"/>
          <w:sz w:val="28"/>
          <w:szCs w:val="28"/>
        </w:rPr>
        <w:t>te</w:t>
      </w:r>
      <w:r w:rsidR="00D83D0C">
        <w:rPr>
          <w:rFonts w:ascii="Times New Roman" w:hAnsi="Times New Roman" w:cs="Times New Roman"/>
          <w:sz w:val="28"/>
          <w:szCs w:val="28"/>
        </w:rPr>
        <w:t>ț</w:t>
      </w:r>
      <w:r w:rsidRPr="00C8588E">
        <w:rPr>
          <w:rFonts w:ascii="Times New Roman" w:hAnsi="Times New Roman" w:cs="Times New Roman"/>
          <w:sz w:val="28"/>
          <w:szCs w:val="28"/>
        </w:rPr>
        <w:t>co</w:t>
      </w:r>
    </w:p>
    <w:p w14:paraId="29E081DD" w14:textId="4F23039E" w:rsidR="00051D3A" w:rsidRPr="00C8588E" w:rsidRDefault="00A91440" w:rsidP="00A91440">
      <w:pPr>
        <w:rPr>
          <w:rFonts w:ascii="Times New Roman" w:hAnsi="Times New Roman" w:cs="Times New Roman"/>
          <w:sz w:val="36"/>
          <w:szCs w:val="36"/>
        </w:rPr>
      </w:pPr>
      <w:r w:rsidRPr="00C8588E">
        <w:rPr>
          <w:rFonts w:ascii="Times New Roman" w:hAnsi="Times New Roman" w:cs="Times New Roman"/>
          <w:sz w:val="28"/>
          <w:szCs w:val="28"/>
        </w:rPr>
        <w:t>Grupa: 2124</w:t>
      </w:r>
      <w:r w:rsidR="00051D3A" w:rsidRPr="00C8588E">
        <w:rPr>
          <w:rFonts w:ascii="Times New Roman" w:hAnsi="Times New Roman" w:cs="Times New Roman"/>
          <w:sz w:val="36"/>
          <w:szCs w:val="36"/>
        </w:rPr>
        <w:br w:type="page"/>
      </w:r>
    </w:p>
    <w:p w14:paraId="71D9E6B2" w14:textId="77777777" w:rsidR="00904672" w:rsidRPr="00C8588E" w:rsidRDefault="00904672">
      <w:pPr>
        <w:rPr>
          <w:rFonts w:ascii="Times New Roman" w:hAnsi="Times New Roman" w:cs="Times New Roman"/>
        </w:rPr>
      </w:pPr>
    </w:p>
    <w:p w14:paraId="30C418FB" w14:textId="212C37AF" w:rsidR="00A91440" w:rsidRPr="00C8588E" w:rsidRDefault="00A91440">
      <w:pPr>
        <w:rPr>
          <w:rFonts w:ascii="Times New Roman" w:hAnsi="Times New Roman" w:cs="Times New Roman"/>
          <w:color w:val="C00000"/>
          <w:sz w:val="40"/>
          <w:szCs w:val="40"/>
        </w:rPr>
      </w:pPr>
      <w:r w:rsidRPr="00C8588E">
        <w:rPr>
          <w:rFonts w:ascii="Times New Roman" w:hAnsi="Times New Roman" w:cs="Times New Roman"/>
          <w:color w:val="C00000"/>
          <w:sz w:val="40"/>
          <w:szCs w:val="40"/>
        </w:rPr>
        <w:t>Cuprins:</w:t>
      </w:r>
    </w:p>
    <w:p w14:paraId="6495950B" w14:textId="77777777" w:rsidR="00051D3A" w:rsidRDefault="00051D3A" w:rsidP="00B55FD3">
      <w:pPr>
        <w:rPr>
          <w:rFonts w:ascii="Times New Roman" w:hAnsi="Times New Roman" w:cs="Times New Roman"/>
        </w:rPr>
      </w:pPr>
    </w:p>
    <w:p w14:paraId="6396BD55" w14:textId="1EB1B62C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1.</w:t>
      </w:r>
      <w:r w:rsidRPr="00974F69">
        <w:rPr>
          <w:rFonts w:ascii="Times New Roman" w:hAnsi="Times New Roman" w:cs="Times New Roman"/>
          <w:sz w:val="24"/>
          <w:szCs w:val="24"/>
        </w:rPr>
        <w:tab/>
        <w:t>Specifica</w:t>
      </w:r>
      <w:r w:rsidR="00D83D0C">
        <w:rPr>
          <w:rFonts w:ascii="Times New Roman" w:hAnsi="Times New Roman" w:cs="Times New Roman"/>
          <w:sz w:val="24"/>
          <w:szCs w:val="24"/>
        </w:rPr>
        <w:t>ț</w:t>
      </w:r>
      <w:r w:rsidRPr="00974F69">
        <w:rPr>
          <w:rFonts w:ascii="Times New Roman" w:hAnsi="Times New Roman" w:cs="Times New Roman"/>
          <w:sz w:val="24"/>
          <w:szCs w:val="24"/>
        </w:rPr>
        <w:t>ii de proiectare…………………………………………………..1</w:t>
      </w:r>
    </w:p>
    <w:p w14:paraId="28EA5A8B" w14:textId="05DF6AAA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2.</w:t>
      </w:r>
      <w:r w:rsidRPr="00974F69">
        <w:rPr>
          <w:rFonts w:ascii="Times New Roman" w:hAnsi="Times New Roman" w:cs="Times New Roman"/>
          <w:sz w:val="24"/>
          <w:szCs w:val="24"/>
        </w:rPr>
        <w:tab/>
        <w:t>Semnalul PWM…………………………………………………………….2</w:t>
      </w:r>
    </w:p>
    <w:p w14:paraId="41A05938" w14:textId="0A8ACFE4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3.</w:t>
      </w:r>
      <w:r w:rsidRPr="00974F69">
        <w:rPr>
          <w:rFonts w:ascii="Times New Roman" w:hAnsi="Times New Roman" w:cs="Times New Roman"/>
          <w:sz w:val="24"/>
          <w:szCs w:val="24"/>
        </w:rPr>
        <w:tab/>
        <w:t>Descrierea func</w:t>
      </w:r>
      <w:r w:rsidR="00D83D0C">
        <w:rPr>
          <w:rFonts w:ascii="Times New Roman" w:hAnsi="Times New Roman" w:cs="Times New Roman"/>
          <w:sz w:val="24"/>
          <w:szCs w:val="24"/>
        </w:rPr>
        <w:t>ț</w:t>
      </w:r>
      <w:r w:rsidRPr="00974F69">
        <w:rPr>
          <w:rFonts w:ascii="Times New Roman" w:hAnsi="Times New Roman" w:cs="Times New Roman"/>
          <w:sz w:val="24"/>
          <w:szCs w:val="24"/>
        </w:rPr>
        <w:t>ionalit</w:t>
      </w:r>
      <w:r w:rsidR="00D83D0C">
        <w:rPr>
          <w:rFonts w:ascii="Times New Roman" w:hAnsi="Times New Roman" w:cs="Times New Roman"/>
          <w:sz w:val="24"/>
          <w:szCs w:val="24"/>
        </w:rPr>
        <w:t>ăț</w:t>
      </w:r>
      <w:r w:rsidRPr="00974F69">
        <w:rPr>
          <w:rFonts w:ascii="Times New Roman" w:hAnsi="Times New Roman" w:cs="Times New Roman"/>
          <w:sz w:val="24"/>
          <w:szCs w:val="24"/>
        </w:rPr>
        <w:t>ii………………………………………………….3</w:t>
      </w:r>
    </w:p>
    <w:p w14:paraId="3F8B8133" w14:textId="5E560554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3.1</w:t>
      </w:r>
      <w:r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Principiu de func</w:t>
      </w:r>
      <w:r w:rsidR="00D83D0C">
        <w:rPr>
          <w:rFonts w:ascii="Times New Roman" w:hAnsi="Times New Roman" w:cs="Times New Roman"/>
          <w:sz w:val="24"/>
          <w:szCs w:val="24"/>
        </w:rPr>
        <w:t>ț</w:t>
      </w:r>
      <w:r w:rsidRPr="00974F69">
        <w:rPr>
          <w:rFonts w:ascii="Times New Roman" w:hAnsi="Times New Roman" w:cs="Times New Roman"/>
          <w:sz w:val="24"/>
          <w:szCs w:val="24"/>
        </w:rPr>
        <w:t>ionare……………………………………</w:t>
      </w:r>
      <w:r w:rsidR="00D83D0C">
        <w:rPr>
          <w:rFonts w:ascii="Times New Roman" w:hAnsi="Times New Roman" w:cs="Times New Roman"/>
          <w:sz w:val="24"/>
          <w:szCs w:val="24"/>
        </w:rPr>
        <w:t>...</w:t>
      </w:r>
      <w:r w:rsidRPr="00974F69">
        <w:rPr>
          <w:rFonts w:ascii="Times New Roman" w:hAnsi="Times New Roman" w:cs="Times New Roman"/>
          <w:sz w:val="24"/>
          <w:szCs w:val="24"/>
        </w:rPr>
        <w:t>…………….3</w:t>
      </w:r>
    </w:p>
    <w:p w14:paraId="65E862C8" w14:textId="10EDE3D9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3.2</w:t>
      </w:r>
      <w:r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Schema bloc…………………………………………………………</w:t>
      </w:r>
      <w:r w:rsidR="00D83D0C">
        <w:rPr>
          <w:rFonts w:ascii="Times New Roman" w:hAnsi="Times New Roman" w:cs="Times New Roman"/>
          <w:sz w:val="24"/>
          <w:szCs w:val="24"/>
        </w:rPr>
        <w:t>...</w:t>
      </w:r>
      <w:r w:rsidRPr="00974F69">
        <w:rPr>
          <w:rFonts w:ascii="Times New Roman" w:hAnsi="Times New Roman" w:cs="Times New Roman"/>
          <w:sz w:val="24"/>
          <w:szCs w:val="24"/>
        </w:rPr>
        <w:t xml:space="preserve">……3 </w:t>
      </w:r>
    </w:p>
    <w:p w14:paraId="1F228A05" w14:textId="0C0A2581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Schema electric</w:t>
      </w:r>
      <w:r w:rsidR="00D83D0C">
        <w:rPr>
          <w:rFonts w:ascii="Times New Roman" w:hAnsi="Times New Roman" w:cs="Times New Roman"/>
          <w:sz w:val="24"/>
          <w:szCs w:val="24"/>
        </w:rPr>
        <w:t>ă</w:t>
      </w:r>
      <w:r w:rsidRPr="00974F69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D83D0C">
        <w:rPr>
          <w:rFonts w:ascii="Times New Roman" w:hAnsi="Times New Roman" w:cs="Times New Roman"/>
          <w:sz w:val="24"/>
          <w:szCs w:val="24"/>
        </w:rPr>
        <w:t>..</w:t>
      </w:r>
      <w:r w:rsidRPr="00974F69">
        <w:rPr>
          <w:rFonts w:ascii="Times New Roman" w:hAnsi="Times New Roman" w:cs="Times New Roman"/>
          <w:sz w:val="24"/>
          <w:szCs w:val="24"/>
        </w:rPr>
        <w:t>…...4</w:t>
      </w:r>
    </w:p>
    <w:p w14:paraId="0B15A2DC" w14:textId="3E5893FA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Breviar de calcul.............................................................................................5</w:t>
      </w:r>
    </w:p>
    <w:p w14:paraId="58157882" w14:textId="3F379FFC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Generator de semnal triunghi-dreptunghi.......................................................5</w:t>
      </w:r>
    </w:p>
    <w:p w14:paraId="4ABD01F8" w14:textId="58D6FBAE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5.1.1</w:t>
      </w:r>
      <w:r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Calcularea tensiunii de prag V</w:t>
      </w:r>
      <w:r w:rsidRPr="00D83D0C">
        <w:rPr>
          <w:rFonts w:ascii="Times New Roman" w:hAnsi="Times New Roman" w:cs="Times New Roman"/>
          <w:sz w:val="24"/>
          <w:szCs w:val="24"/>
          <w:vertAlign w:val="subscript"/>
        </w:rPr>
        <w:t>prag</w:t>
      </w:r>
      <w:r w:rsidRPr="00974F69">
        <w:rPr>
          <w:rFonts w:ascii="Times New Roman" w:hAnsi="Times New Roman" w:cs="Times New Roman"/>
          <w:sz w:val="24"/>
          <w:szCs w:val="24"/>
        </w:rPr>
        <w:t xml:space="preserve"> pentru comutarea comparatorului....</w:t>
      </w:r>
      <w:r w:rsidR="00D83D0C">
        <w:rPr>
          <w:rFonts w:ascii="Times New Roman" w:hAnsi="Times New Roman" w:cs="Times New Roman"/>
          <w:sz w:val="24"/>
          <w:szCs w:val="24"/>
        </w:rPr>
        <w:t>..</w:t>
      </w:r>
      <w:r w:rsidRPr="00974F69">
        <w:rPr>
          <w:rFonts w:ascii="Times New Roman" w:hAnsi="Times New Roman" w:cs="Times New Roman"/>
          <w:sz w:val="24"/>
          <w:szCs w:val="24"/>
        </w:rPr>
        <w:t>....7</w:t>
      </w:r>
    </w:p>
    <w:p w14:paraId="500172C4" w14:textId="4142AD79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5.1.2</w:t>
      </w:r>
      <w:r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Calculul perioadei, frecven</w:t>
      </w:r>
      <w:r w:rsidR="00D83D0C">
        <w:rPr>
          <w:rFonts w:ascii="Times New Roman" w:hAnsi="Times New Roman" w:cs="Times New Roman"/>
          <w:sz w:val="24"/>
          <w:szCs w:val="24"/>
        </w:rPr>
        <w:t>ț</w:t>
      </w:r>
      <w:r w:rsidRPr="00974F69">
        <w:rPr>
          <w:rFonts w:ascii="Times New Roman" w:hAnsi="Times New Roman" w:cs="Times New Roman"/>
          <w:sz w:val="24"/>
          <w:szCs w:val="24"/>
        </w:rPr>
        <w:t xml:space="preserve">ei </w:t>
      </w:r>
      <w:r w:rsidR="00D83D0C">
        <w:rPr>
          <w:rFonts w:ascii="Times New Roman" w:hAnsi="Times New Roman" w:cs="Times New Roman"/>
          <w:sz w:val="24"/>
          <w:szCs w:val="24"/>
        </w:rPr>
        <w:t>ș</w:t>
      </w:r>
      <w:r w:rsidRPr="00974F69">
        <w:rPr>
          <w:rFonts w:ascii="Times New Roman" w:hAnsi="Times New Roman" w:cs="Times New Roman"/>
          <w:sz w:val="24"/>
          <w:szCs w:val="24"/>
        </w:rPr>
        <w:t>i a regimului tranzitoriu.................................8</w:t>
      </w:r>
    </w:p>
    <w:p w14:paraId="629CA3B7" w14:textId="51A988A7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5.2</w:t>
      </w:r>
      <w:r w:rsidR="00D83D0C"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Reglajul factorului de umplere si adaptarea de impedan</w:t>
      </w:r>
      <w:r w:rsidR="00D83D0C">
        <w:rPr>
          <w:rFonts w:ascii="Times New Roman" w:hAnsi="Times New Roman" w:cs="Times New Roman"/>
          <w:sz w:val="24"/>
          <w:szCs w:val="24"/>
        </w:rPr>
        <w:t>ță</w:t>
      </w:r>
      <w:r w:rsidRPr="00974F69">
        <w:rPr>
          <w:rFonts w:ascii="Times New Roman" w:hAnsi="Times New Roman" w:cs="Times New Roman"/>
          <w:sz w:val="24"/>
          <w:szCs w:val="24"/>
        </w:rPr>
        <w:t>..............................10</w:t>
      </w:r>
    </w:p>
    <w:p w14:paraId="2E418D81" w14:textId="5FF22C3A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5.2.1</w:t>
      </w:r>
      <w:r w:rsidR="00D83D0C"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Calcularea tensiunii V</w:t>
      </w:r>
      <w:r w:rsidRPr="00D83D0C">
        <w:rPr>
          <w:rFonts w:ascii="Times New Roman" w:hAnsi="Times New Roman" w:cs="Times New Roman"/>
          <w:sz w:val="24"/>
          <w:szCs w:val="24"/>
          <w:vertAlign w:val="subscript"/>
        </w:rPr>
        <w:t>ref</w:t>
      </w:r>
      <w:r w:rsidRPr="00974F69">
        <w:rPr>
          <w:rFonts w:ascii="Times New Roman" w:hAnsi="Times New Roman" w:cs="Times New Roman"/>
          <w:sz w:val="24"/>
          <w:szCs w:val="24"/>
        </w:rPr>
        <w:t xml:space="preserve"> pentru reglajul factorului de umplere.....</w:t>
      </w:r>
      <w:r w:rsidR="00D83D0C">
        <w:rPr>
          <w:rFonts w:ascii="Times New Roman" w:hAnsi="Times New Roman" w:cs="Times New Roman"/>
          <w:sz w:val="24"/>
          <w:szCs w:val="24"/>
        </w:rPr>
        <w:t>..............</w:t>
      </w:r>
      <w:r w:rsidRPr="00974F69">
        <w:rPr>
          <w:rFonts w:ascii="Times New Roman" w:hAnsi="Times New Roman" w:cs="Times New Roman"/>
          <w:sz w:val="24"/>
          <w:szCs w:val="24"/>
        </w:rPr>
        <w:t>....11</w:t>
      </w:r>
    </w:p>
    <w:p w14:paraId="23DE6887" w14:textId="5CF79847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5.3</w:t>
      </w:r>
      <w:r w:rsidR="00D83D0C"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Semnalul PWM si reglajul amplitudinii...........................................................14</w:t>
      </w:r>
    </w:p>
    <w:p w14:paraId="265CD4A4" w14:textId="7D7E9474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5.3.1</w:t>
      </w:r>
      <w:r w:rsidR="00D83D0C"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Reglajul amplitudinii.........................................................................................15</w:t>
      </w:r>
    </w:p>
    <w:p w14:paraId="52566A00" w14:textId="148D78D4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6.</w:t>
      </w:r>
      <w:r w:rsidR="00D83D0C"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>Simul</w:t>
      </w:r>
      <w:r w:rsidR="00D83D0C">
        <w:rPr>
          <w:rFonts w:ascii="Times New Roman" w:hAnsi="Times New Roman" w:cs="Times New Roman"/>
          <w:sz w:val="24"/>
          <w:szCs w:val="24"/>
        </w:rPr>
        <w:t>ă</w:t>
      </w:r>
      <w:r w:rsidRPr="00974F69">
        <w:rPr>
          <w:rFonts w:ascii="Times New Roman" w:hAnsi="Times New Roman" w:cs="Times New Roman"/>
          <w:sz w:val="24"/>
          <w:szCs w:val="24"/>
        </w:rPr>
        <w:t>ri...............................................................................</w:t>
      </w:r>
      <w:r w:rsidR="00D83D0C">
        <w:rPr>
          <w:rFonts w:ascii="Times New Roman" w:hAnsi="Times New Roman" w:cs="Times New Roman"/>
          <w:sz w:val="24"/>
          <w:szCs w:val="24"/>
        </w:rPr>
        <w:t>.</w:t>
      </w:r>
      <w:r w:rsidRPr="00974F69">
        <w:rPr>
          <w:rFonts w:ascii="Times New Roman" w:hAnsi="Times New Roman" w:cs="Times New Roman"/>
          <w:sz w:val="24"/>
          <w:szCs w:val="24"/>
        </w:rPr>
        <w:t>..............................17</w:t>
      </w:r>
    </w:p>
    <w:p w14:paraId="582D5458" w14:textId="3063A7B7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6.1</w:t>
      </w:r>
      <w:r w:rsidR="00D83D0C">
        <w:rPr>
          <w:rFonts w:ascii="Times New Roman" w:hAnsi="Times New Roman" w:cs="Times New Roman"/>
          <w:sz w:val="24"/>
          <w:szCs w:val="24"/>
        </w:rPr>
        <w:tab/>
      </w:r>
      <w:r w:rsidRPr="00974F69">
        <w:rPr>
          <w:rFonts w:ascii="Times New Roman" w:hAnsi="Times New Roman" w:cs="Times New Roman"/>
          <w:sz w:val="24"/>
          <w:szCs w:val="24"/>
        </w:rPr>
        <w:t xml:space="preserve">Semnalul triunghi-dreptunghi </w:t>
      </w:r>
      <w:r w:rsidR="00D83D0C">
        <w:rPr>
          <w:rFonts w:ascii="Times New Roman" w:hAnsi="Times New Roman" w:cs="Times New Roman"/>
          <w:sz w:val="24"/>
          <w:szCs w:val="24"/>
        </w:rPr>
        <w:t>î</w:t>
      </w:r>
      <w:r w:rsidRPr="00974F69">
        <w:rPr>
          <w:rFonts w:ascii="Times New Roman" w:hAnsi="Times New Roman" w:cs="Times New Roman"/>
          <w:sz w:val="24"/>
          <w:szCs w:val="24"/>
        </w:rPr>
        <w:t>n timp........................................................</w:t>
      </w:r>
      <w:r w:rsidR="00D83D0C">
        <w:rPr>
          <w:rFonts w:ascii="Times New Roman" w:hAnsi="Times New Roman" w:cs="Times New Roman"/>
          <w:sz w:val="24"/>
          <w:szCs w:val="24"/>
        </w:rPr>
        <w:t>.</w:t>
      </w:r>
      <w:r w:rsidRPr="00974F69">
        <w:rPr>
          <w:rFonts w:ascii="Times New Roman" w:hAnsi="Times New Roman" w:cs="Times New Roman"/>
          <w:sz w:val="24"/>
          <w:szCs w:val="24"/>
        </w:rPr>
        <w:t>.......17</w:t>
      </w:r>
    </w:p>
    <w:p w14:paraId="5E09A5B5" w14:textId="77777777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6.2</w:t>
      </w:r>
      <w:r w:rsidRPr="00974F69">
        <w:rPr>
          <w:rFonts w:ascii="Times New Roman" w:hAnsi="Times New Roman" w:cs="Times New Roman"/>
          <w:sz w:val="24"/>
          <w:szCs w:val="24"/>
        </w:rPr>
        <w:tab/>
        <w:t>Semnalul PWM – Analiza Tranzitorie...............................................................18</w:t>
      </w:r>
    </w:p>
    <w:p w14:paraId="3327069E" w14:textId="19F8A75F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6.3</w:t>
      </w:r>
      <w:r w:rsidRPr="00974F69">
        <w:rPr>
          <w:rFonts w:ascii="Times New Roman" w:hAnsi="Times New Roman" w:cs="Times New Roman"/>
          <w:sz w:val="24"/>
          <w:szCs w:val="24"/>
        </w:rPr>
        <w:tab/>
        <w:t>Semnalul PWM - Analiza Parametric</w:t>
      </w:r>
      <w:r w:rsidR="00D83D0C">
        <w:rPr>
          <w:rFonts w:ascii="Times New Roman" w:hAnsi="Times New Roman" w:cs="Times New Roman"/>
          <w:sz w:val="24"/>
          <w:szCs w:val="24"/>
        </w:rPr>
        <w:t>ă</w:t>
      </w:r>
      <w:r w:rsidRPr="00974F69">
        <w:rPr>
          <w:rFonts w:ascii="Times New Roman" w:hAnsi="Times New Roman" w:cs="Times New Roman"/>
          <w:sz w:val="24"/>
          <w:szCs w:val="24"/>
        </w:rPr>
        <w:t>...............................................................19</w:t>
      </w:r>
    </w:p>
    <w:p w14:paraId="7B35AA85" w14:textId="77777777" w:rsidR="00974F69" w:rsidRPr="00974F69" w:rsidRDefault="00974F69" w:rsidP="00974F69">
      <w:pPr>
        <w:ind w:left="720"/>
        <w:rPr>
          <w:rFonts w:ascii="Times New Roman" w:hAnsi="Times New Roman" w:cs="Times New Roman"/>
          <w:sz w:val="24"/>
          <w:szCs w:val="24"/>
        </w:rPr>
      </w:pPr>
      <w:r w:rsidRPr="00974F69">
        <w:rPr>
          <w:rFonts w:ascii="Times New Roman" w:hAnsi="Times New Roman" w:cs="Times New Roman"/>
          <w:sz w:val="24"/>
          <w:szCs w:val="24"/>
        </w:rPr>
        <w:t>6.4</w:t>
      </w:r>
      <w:r w:rsidRPr="00974F69">
        <w:rPr>
          <w:rFonts w:ascii="Times New Roman" w:hAnsi="Times New Roman" w:cs="Times New Roman"/>
          <w:sz w:val="24"/>
          <w:szCs w:val="24"/>
        </w:rPr>
        <w:tab/>
        <w:t>Semnalul PWM – Analiza Monte Carlo/Worst Case..........................................23</w:t>
      </w:r>
    </w:p>
    <w:p w14:paraId="267784CF" w14:textId="6151066D" w:rsidR="00D400FA" w:rsidRPr="006E2227" w:rsidRDefault="00974F69" w:rsidP="006E2227">
      <w:pPr>
        <w:ind w:left="720"/>
        <w:rPr>
          <w:rFonts w:ascii="Times New Roman" w:hAnsi="Times New Roman" w:cs="Times New Roman"/>
          <w:sz w:val="24"/>
          <w:szCs w:val="24"/>
        </w:rPr>
        <w:sectPr w:rsidR="00D400FA" w:rsidRPr="006E2227" w:rsidSect="00F314EE">
          <w:headerReference w:type="default" r:id="rId8"/>
          <w:headerReference w:type="first" r:id="rId9"/>
          <w:footerReference w:type="first" r:id="rId10"/>
          <w:pgSz w:w="11907" w:h="16839" w:code="9"/>
          <w:pgMar w:top="1133" w:right="1247" w:bottom="1152" w:left="1247" w:header="634" w:footer="461" w:gutter="0"/>
          <w:cols w:space="720"/>
          <w:docGrid w:linePitch="360"/>
        </w:sectPr>
      </w:pPr>
      <w:r w:rsidRPr="00974F69">
        <w:rPr>
          <w:rFonts w:ascii="Times New Roman" w:hAnsi="Times New Roman" w:cs="Times New Roman"/>
          <w:sz w:val="24"/>
          <w:szCs w:val="24"/>
        </w:rPr>
        <w:t>7.</w:t>
      </w:r>
      <w:r w:rsidRPr="00974F69">
        <w:rPr>
          <w:rFonts w:ascii="Times New Roman" w:hAnsi="Times New Roman" w:cs="Times New Roman"/>
          <w:sz w:val="24"/>
          <w:szCs w:val="24"/>
        </w:rPr>
        <w:tab/>
        <w:t>Bibliografie..........................................................................................................26</w:t>
      </w:r>
    </w:p>
    <w:p w14:paraId="559BC114" w14:textId="00C7752D" w:rsidR="00E9794F" w:rsidRPr="00C8588E" w:rsidRDefault="00E9794F">
      <w:pPr>
        <w:rPr>
          <w:rFonts w:ascii="Times New Roman" w:hAnsi="Times New Roman" w:cs="Times New Roman"/>
        </w:rPr>
      </w:pPr>
    </w:p>
    <w:p w14:paraId="6764D8D1" w14:textId="77777777" w:rsidR="00F62839" w:rsidRPr="00C8588E" w:rsidRDefault="00F62839" w:rsidP="00051D3A">
      <w:pPr>
        <w:rPr>
          <w:rFonts w:ascii="Times New Roman" w:hAnsi="Times New Roman" w:cs="Times New Roman"/>
        </w:rPr>
      </w:pPr>
    </w:p>
    <w:p w14:paraId="7C718B41" w14:textId="134A2F3A" w:rsidR="00E9794F" w:rsidRPr="00C8588E" w:rsidRDefault="00E9794F" w:rsidP="00C8588E">
      <w:pPr>
        <w:pStyle w:val="ListParagraph"/>
        <w:numPr>
          <w:ilvl w:val="0"/>
          <w:numId w:val="1"/>
        </w:numPr>
        <w:spacing w:before="600" w:after="480"/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C8588E">
        <w:rPr>
          <w:rFonts w:ascii="Times New Roman" w:hAnsi="Times New Roman" w:cs="Times New Roman"/>
          <w:b/>
          <w:bCs/>
          <w:color w:val="C00000"/>
          <w:sz w:val="32"/>
          <w:szCs w:val="32"/>
        </w:rPr>
        <w:t>Specifica</w:t>
      </w:r>
      <w:r w:rsidR="00D83D0C">
        <w:rPr>
          <w:rFonts w:ascii="Times New Roman" w:hAnsi="Times New Roman" w:cs="Times New Roman"/>
          <w:b/>
          <w:bCs/>
          <w:color w:val="C00000"/>
          <w:sz w:val="32"/>
          <w:szCs w:val="32"/>
        </w:rPr>
        <w:t>ț</w:t>
      </w:r>
      <w:r w:rsidRPr="00C8588E">
        <w:rPr>
          <w:rFonts w:ascii="Times New Roman" w:hAnsi="Times New Roman" w:cs="Times New Roman"/>
          <w:b/>
          <w:bCs/>
          <w:color w:val="C00000"/>
          <w:sz w:val="32"/>
          <w:szCs w:val="32"/>
        </w:rPr>
        <w:t>ii de proiectare</w:t>
      </w:r>
    </w:p>
    <w:p w14:paraId="4417BF9A" w14:textId="77777777" w:rsidR="00C9671D" w:rsidRPr="00C8588E" w:rsidRDefault="00C9671D" w:rsidP="00C9671D">
      <w:pPr>
        <w:pStyle w:val="ListParagraph"/>
        <w:rPr>
          <w:rFonts w:ascii="Times New Roman" w:hAnsi="Times New Roman" w:cs="Times New Roman"/>
          <w:color w:val="C00000"/>
          <w:sz w:val="40"/>
          <w:szCs w:val="40"/>
        </w:rPr>
      </w:pPr>
    </w:p>
    <w:p w14:paraId="0E9293CF" w14:textId="08EB8AA0" w:rsidR="00E9794F" w:rsidRPr="00BB5144" w:rsidRDefault="00E9794F" w:rsidP="00BB5144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BB5144">
        <w:rPr>
          <w:rFonts w:ascii="Times New Roman" w:hAnsi="Times New Roman" w:cs="Times New Roman"/>
          <w:sz w:val="24"/>
          <w:szCs w:val="24"/>
        </w:rPr>
        <w:t>S</w:t>
      </w:r>
      <w:r w:rsidR="00D83D0C">
        <w:rPr>
          <w:rFonts w:ascii="Times New Roman" w:hAnsi="Times New Roman" w:cs="Times New Roman"/>
          <w:sz w:val="24"/>
          <w:szCs w:val="24"/>
        </w:rPr>
        <w:t>ă</w:t>
      </w:r>
      <w:r w:rsidRPr="00BB5144">
        <w:rPr>
          <w:rFonts w:ascii="Times New Roman" w:hAnsi="Times New Roman" w:cs="Times New Roman"/>
          <w:sz w:val="24"/>
          <w:szCs w:val="24"/>
        </w:rPr>
        <w:t xml:space="preserve"> se proiecteze un generator de semnal PWM care </w:t>
      </w:r>
      <w:r w:rsidR="00D83D0C">
        <w:rPr>
          <w:rFonts w:ascii="Times New Roman" w:hAnsi="Times New Roman" w:cs="Times New Roman"/>
          <w:sz w:val="24"/>
          <w:szCs w:val="24"/>
        </w:rPr>
        <w:t>să</w:t>
      </w:r>
      <w:r w:rsidRPr="00BB5144">
        <w:rPr>
          <w:rFonts w:ascii="Times New Roman" w:hAnsi="Times New Roman" w:cs="Times New Roman"/>
          <w:sz w:val="24"/>
          <w:szCs w:val="24"/>
        </w:rPr>
        <w:t xml:space="preserve"> respecte urm</w:t>
      </w:r>
      <w:r w:rsidR="00D83D0C">
        <w:rPr>
          <w:rFonts w:ascii="Times New Roman" w:hAnsi="Times New Roman" w:cs="Times New Roman"/>
          <w:sz w:val="24"/>
          <w:szCs w:val="24"/>
        </w:rPr>
        <w:t>ă</w:t>
      </w:r>
      <w:r w:rsidRPr="00BB5144">
        <w:rPr>
          <w:rFonts w:ascii="Times New Roman" w:hAnsi="Times New Roman" w:cs="Times New Roman"/>
          <w:sz w:val="24"/>
          <w:szCs w:val="24"/>
        </w:rPr>
        <w:t>toarele specifica</w:t>
      </w:r>
      <w:r w:rsidR="00D83D0C">
        <w:rPr>
          <w:rFonts w:ascii="Times New Roman" w:hAnsi="Times New Roman" w:cs="Times New Roman"/>
          <w:sz w:val="24"/>
          <w:szCs w:val="24"/>
        </w:rPr>
        <w:t>ț</w:t>
      </w:r>
      <w:r w:rsidRPr="00BB5144">
        <w:rPr>
          <w:rFonts w:ascii="Times New Roman" w:hAnsi="Times New Roman" w:cs="Times New Roman"/>
          <w:sz w:val="24"/>
          <w:szCs w:val="24"/>
        </w:rPr>
        <w:t>ii:</w:t>
      </w:r>
    </w:p>
    <w:p w14:paraId="4BE8A25F" w14:textId="77777777" w:rsidR="00C9671D" w:rsidRPr="00BB5144" w:rsidRDefault="00C9671D" w:rsidP="00E9794F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5A619912" w14:textId="44DF19A7" w:rsidR="00E9794F" w:rsidRPr="00BB5144" w:rsidRDefault="00E9794F" w:rsidP="00BB514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sz w:val="24"/>
          <w:szCs w:val="24"/>
          <w:lang w:val="ro-RO"/>
        </w:rPr>
        <w:t xml:space="preserve">Factorul de umplere variabil, </w:t>
      </w:r>
      <w:r w:rsidR="00D83D0C">
        <w:rPr>
          <w:rFonts w:ascii="Times New Roman" w:hAnsi="Times New Roman" w:cs="Times New Roman"/>
          <w:sz w:val="24"/>
          <w:szCs w:val="24"/>
          <w:lang w:val="ro-RO"/>
        </w:rPr>
        <w:t>î</w:t>
      </w:r>
      <w:r w:rsidRPr="00BB5144">
        <w:rPr>
          <w:rFonts w:ascii="Times New Roman" w:hAnsi="Times New Roman" w:cs="Times New Roman"/>
          <w:sz w:val="24"/>
          <w:szCs w:val="24"/>
          <w:lang w:val="ro-RO"/>
        </w:rPr>
        <w:t>ntre:</w:t>
      </w:r>
    </w:p>
    <w:p w14:paraId="08395279" w14:textId="53D14C11" w:rsidR="00E9794F" w:rsidRPr="00BB5144" w:rsidRDefault="00E9794F" w:rsidP="00BB514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sz w:val="24"/>
          <w:szCs w:val="24"/>
          <w:lang w:val="ro-RO"/>
        </w:rPr>
        <w:t>Fu</w:t>
      </w:r>
      <w:r w:rsidRPr="00BB5144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min</w:t>
      </w:r>
      <w:r w:rsidRPr="00BB5144">
        <w:rPr>
          <w:rFonts w:ascii="Times New Roman" w:hAnsi="Times New Roman" w:cs="Times New Roman"/>
          <w:sz w:val="24"/>
          <w:szCs w:val="24"/>
          <w:lang w:val="ro-RO"/>
        </w:rPr>
        <w:t xml:space="preserve"> = 0.4</w:t>
      </w:r>
    </w:p>
    <w:p w14:paraId="40936CA0" w14:textId="2A1BDC7C" w:rsidR="00E9794F" w:rsidRPr="00BB5144" w:rsidRDefault="00E9794F" w:rsidP="00BB514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sz w:val="24"/>
          <w:szCs w:val="24"/>
          <w:lang w:val="ro-RO"/>
        </w:rPr>
        <w:t>Fu</w:t>
      </w:r>
      <w:r w:rsidRPr="00BB5144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max</w:t>
      </w:r>
      <w:r w:rsidRPr="00BB5144">
        <w:rPr>
          <w:rFonts w:ascii="Times New Roman" w:hAnsi="Times New Roman" w:cs="Times New Roman"/>
          <w:sz w:val="24"/>
          <w:szCs w:val="24"/>
          <w:lang w:val="ro-RO"/>
        </w:rPr>
        <w:t xml:space="preserve"> = 0.6</w:t>
      </w:r>
    </w:p>
    <w:p w14:paraId="634DFE40" w14:textId="569953A7" w:rsidR="00E9794F" w:rsidRPr="00BB5144" w:rsidRDefault="00E9794F" w:rsidP="00BB514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sz w:val="24"/>
          <w:szCs w:val="24"/>
          <w:lang w:val="ro-RO"/>
        </w:rPr>
        <w:t>Amplitudinea variabil</w:t>
      </w:r>
      <w:r w:rsidR="00D83D0C">
        <w:rPr>
          <w:rFonts w:ascii="Times New Roman" w:hAnsi="Times New Roman" w:cs="Times New Roman"/>
          <w:sz w:val="24"/>
          <w:szCs w:val="24"/>
          <w:lang w:val="ro-RO"/>
        </w:rPr>
        <w:t>ă</w:t>
      </w:r>
      <w:r w:rsidRPr="00BB5144">
        <w:rPr>
          <w:rFonts w:ascii="Times New Roman" w:hAnsi="Times New Roman" w:cs="Times New Roman"/>
          <w:sz w:val="24"/>
          <w:szCs w:val="24"/>
          <w:lang w:val="ro-RO"/>
        </w:rPr>
        <w:t xml:space="preserve">, </w:t>
      </w:r>
      <w:r w:rsidR="00D83D0C">
        <w:rPr>
          <w:rFonts w:ascii="Times New Roman" w:hAnsi="Times New Roman" w:cs="Times New Roman"/>
          <w:sz w:val="24"/>
          <w:szCs w:val="24"/>
          <w:lang w:val="ro-RO"/>
        </w:rPr>
        <w:t>î</w:t>
      </w:r>
      <w:r w:rsidRPr="00BB5144">
        <w:rPr>
          <w:rFonts w:ascii="Times New Roman" w:hAnsi="Times New Roman" w:cs="Times New Roman"/>
          <w:sz w:val="24"/>
          <w:szCs w:val="24"/>
          <w:lang w:val="ro-RO"/>
        </w:rPr>
        <w:t>ntre</w:t>
      </w:r>
    </w:p>
    <w:p w14:paraId="65FD2577" w14:textId="23850B70" w:rsidR="00E9794F" w:rsidRPr="00BB5144" w:rsidRDefault="00E9794F" w:rsidP="00BB514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sz w:val="24"/>
          <w:szCs w:val="24"/>
          <w:lang w:val="ro-RO"/>
        </w:rPr>
        <w:t>A</w:t>
      </w:r>
      <w:r w:rsidRPr="00BB5144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min</w:t>
      </w:r>
      <w:r w:rsidRPr="00BB5144">
        <w:rPr>
          <w:rFonts w:ascii="Times New Roman" w:hAnsi="Times New Roman" w:cs="Times New Roman"/>
          <w:sz w:val="24"/>
          <w:szCs w:val="24"/>
          <w:lang w:val="ro-RO"/>
        </w:rPr>
        <w:t xml:space="preserve"> = 1.5V</w:t>
      </w:r>
    </w:p>
    <w:p w14:paraId="2B045B0C" w14:textId="2760C62F" w:rsidR="00E9794F" w:rsidRPr="00BB5144" w:rsidRDefault="00E9794F" w:rsidP="00BB514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sz w:val="24"/>
          <w:szCs w:val="24"/>
          <w:lang w:val="ro-RO"/>
        </w:rPr>
        <w:t>A</w:t>
      </w:r>
      <w:r w:rsidRPr="00BB5144"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max</w:t>
      </w:r>
      <w:r w:rsidRPr="00BB5144">
        <w:rPr>
          <w:rFonts w:ascii="Times New Roman" w:hAnsi="Times New Roman" w:cs="Times New Roman"/>
          <w:sz w:val="24"/>
          <w:szCs w:val="24"/>
          <w:lang w:val="ro-RO"/>
        </w:rPr>
        <w:t xml:space="preserve"> = 7V</w:t>
      </w:r>
    </w:p>
    <w:p w14:paraId="79B0AC1A" w14:textId="55441812" w:rsidR="00E9794F" w:rsidRPr="00BB5144" w:rsidRDefault="00C9671D" w:rsidP="00BB514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sz w:val="24"/>
          <w:szCs w:val="24"/>
          <w:lang w:val="ro-RO"/>
        </w:rPr>
        <w:t>Frecven</w:t>
      </w:r>
      <w:r w:rsidR="00D83D0C">
        <w:rPr>
          <w:rFonts w:ascii="Times New Roman" w:hAnsi="Times New Roman" w:cs="Times New Roman"/>
          <w:sz w:val="24"/>
          <w:szCs w:val="24"/>
          <w:lang w:val="ro-RO"/>
        </w:rPr>
        <w:t>ț</w:t>
      </w:r>
      <w:r w:rsidRPr="00BB5144">
        <w:rPr>
          <w:rFonts w:ascii="Times New Roman" w:hAnsi="Times New Roman" w:cs="Times New Roman"/>
          <w:sz w:val="24"/>
          <w:szCs w:val="24"/>
          <w:lang w:val="ro-RO"/>
        </w:rPr>
        <w:t xml:space="preserve">a semnalului: </w:t>
      </w:r>
    </w:p>
    <w:p w14:paraId="07DD0CE5" w14:textId="4CCFE102" w:rsidR="00C9671D" w:rsidRPr="00C8588E" w:rsidRDefault="00C9671D" w:rsidP="00BB514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32"/>
          <w:szCs w:val="32"/>
          <w:lang w:val="ro-RO"/>
        </w:rPr>
      </w:pPr>
      <w:r w:rsidRPr="00BB5144">
        <w:rPr>
          <w:rFonts w:ascii="Times New Roman" w:hAnsi="Times New Roman" w:cs="Times New Roman"/>
          <w:sz w:val="24"/>
          <w:szCs w:val="24"/>
          <w:lang w:val="ro-RO"/>
        </w:rPr>
        <w:t>f = 9000Hz</w:t>
      </w:r>
    </w:p>
    <w:p w14:paraId="5DF7EB95" w14:textId="77777777" w:rsidR="00C9671D" w:rsidRPr="00C8588E" w:rsidRDefault="00C9671D">
      <w:pPr>
        <w:rPr>
          <w:rFonts w:ascii="Times New Roman" w:hAnsi="Times New Roman" w:cs="Times New Roman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sz w:val="32"/>
          <w:szCs w:val="32"/>
          <w:lang w:val="ro-RO"/>
        </w:rPr>
        <w:br w:type="page"/>
      </w:r>
    </w:p>
    <w:p w14:paraId="660444CA" w14:textId="77777777" w:rsidR="00C9671D" w:rsidRPr="00C8588E" w:rsidRDefault="00C9671D" w:rsidP="00C9671D">
      <w:pPr>
        <w:rPr>
          <w:rFonts w:ascii="Times New Roman" w:hAnsi="Times New Roman" w:cs="Times New Roman"/>
          <w:sz w:val="32"/>
          <w:szCs w:val="32"/>
          <w:lang w:val="ro-RO"/>
        </w:rPr>
      </w:pPr>
    </w:p>
    <w:p w14:paraId="50B1F02B" w14:textId="1D5C2D8F" w:rsidR="00A266E0" w:rsidRDefault="00A266E0" w:rsidP="00A266E0">
      <w:pPr>
        <w:pStyle w:val="ListParagraph"/>
        <w:numPr>
          <w:ilvl w:val="0"/>
          <w:numId w:val="1"/>
        </w:numPr>
        <w:spacing w:before="600" w:after="480"/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Semnalul PWM</w:t>
      </w:r>
    </w:p>
    <w:p w14:paraId="379F3B23" w14:textId="77777777" w:rsidR="00620FBA" w:rsidRPr="00620FBA" w:rsidRDefault="00620FBA" w:rsidP="00620FBA">
      <w:pPr>
        <w:pStyle w:val="ListParagraph"/>
        <w:spacing w:before="600" w:after="480"/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</w:pPr>
    </w:p>
    <w:p w14:paraId="2CC77772" w14:textId="29FF2225" w:rsidR="00A266E0" w:rsidRPr="00714B4C" w:rsidRDefault="00A266E0" w:rsidP="00714B4C">
      <w:pPr>
        <w:spacing w:before="480" w:after="240"/>
        <w:ind w:firstLine="720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r w:rsidRPr="00714B4C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Ce este semnalul PWM?</w:t>
      </w:r>
    </w:p>
    <w:p w14:paraId="4658EE60" w14:textId="77777777" w:rsidR="00823D4D" w:rsidRPr="00C8588E" w:rsidRDefault="00823D4D" w:rsidP="00823D4D">
      <w:pPr>
        <w:pStyle w:val="ListParagraph"/>
        <w:ind w:left="117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4076D611" w14:textId="00B896ED" w:rsidR="00A266E0" w:rsidRPr="00BB5144" w:rsidRDefault="00A266E0" w:rsidP="00BB5144">
      <w:pPr>
        <w:pStyle w:val="ListParagraph"/>
        <w:ind w:left="144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PWM (Pulse Width Modulation) este </w:t>
      </w:r>
      <w:r w:rsidR="0074274C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o tehnic</w:t>
      </w:r>
      <w:r w:rsidR="00D83D0C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="0074274C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prin care un semnal cu 2 st</w:t>
      </w:r>
      <w:r w:rsidR="00D83D0C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="0074274C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ri, HIGH/LOW, este modulat, astfel </w:t>
      </w:r>
      <w:r w:rsidR="00D83D0C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="0074274C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nc</w:t>
      </w:r>
      <w:r w:rsidR="00D83D0C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="0074274C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 durata impulsu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lui</w:t>
      </w:r>
      <w:r w:rsidR="0074274C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(Duty-cycle) </w:t>
      </w:r>
      <w:r w:rsidR="00823D4D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poate fi modificat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="00823D4D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, 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="00823D4D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n loc </w:t>
      </w:r>
      <w:r w:rsidR="0098730C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de</w:t>
      </w:r>
      <w:r w:rsidR="00823D4D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amplitudinea sa</w:t>
      </w:r>
      <w:r w:rsidR="0074274C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</w:p>
    <w:p w14:paraId="505EB6C9" w14:textId="77777777" w:rsidR="00823D4D" w:rsidRPr="00C8588E" w:rsidRDefault="00823D4D" w:rsidP="00A266E0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7E5640B0" w14:textId="508779D5" w:rsidR="00823D4D" w:rsidRPr="00714B4C" w:rsidRDefault="00823D4D" w:rsidP="00714B4C">
      <w:pPr>
        <w:spacing w:before="480" w:after="240"/>
        <w:ind w:firstLine="720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r w:rsidRPr="00714B4C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De ce este util?</w:t>
      </w:r>
    </w:p>
    <w:p w14:paraId="6CB3EE0A" w14:textId="77777777" w:rsidR="0098730C" w:rsidRPr="00C8588E" w:rsidRDefault="0098730C" w:rsidP="0098730C">
      <w:pPr>
        <w:pStyle w:val="ListParagraph"/>
        <w:ind w:left="117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666BCC3F" w14:textId="65A7B822" w:rsidR="0098730C" w:rsidRPr="00BB5144" w:rsidRDefault="0098730C" w:rsidP="00BB5144">
      <w:pPr>
        <w:pStyle w:val="ListParagraph"/>
        <w:numPr>
          <w:ilvl w:val="0"/>
          <w:numId w:val="4"/>
        </w:numPr>
        <w:ind w:left="224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Control mai precis al livr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rii energiei</w:t>
      </w:r>
    </w:p>
    <w:p w14:paraId="29F3B1CF" w14:textId="79EB4D09" w:rsidR="0098730C" w:rsidRPr="00BB5144" w:rsidRDefault="0098730C" w:rsidP="00BB5144">
      <w:pPr>
        <w:pStyle w:val="ListParagraph"/>
        <w:numPr>
          <w:ilvl w:val="0"/>
          <w:numId w:val="4"/>
        </w:numPr>
        <w:ind w:left="224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Control al intensit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ăț</w:t>
      </w:r>
      <w:r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ii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sarcinei</w:t>
      </w:r>
    </w:p>
    <w:p w14:paraId="3F6FE1F6" w14:textId="4FE91F1F" w:rsidR="0098730C" w:rsidRPr="00BB5144" w:rsidRDefault="00465C65" w:rsidP="00BB5144">
      <w:pPr>
        <w:pStyle w:val="ListParagraph"/>
        <w:numPr>
          <w:ilvl w:val="0"/>
          <w:numId w:val="4"/>
        </w:numPr>
        <w:ind w:left="2246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E</w:t>
      </w:r>
      <w:r w:rsidR="0098730C"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ficient din punct de vedere al consumului de energie</w:t>
      </w:r>
    </w:p>
    <w:p w14:paraId="2A4216F9" w14:textId="77777777" w:rsidR="00465C65" w:rsidRPr="00C8588E" w:rsidRDefault="00465C65" w:rsidP="00465C65">
      <w:pPr>
        <w:pStyle w:val="ListParagraph"/>
        <w:ind w:left="225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0C7C12DB" w14:textId="6FB19DC2" w:rsidR="0098730C" w:rsidRPr="00714B4C" w:rsidRDefault="0098730C" w:rsidP="00714B4C">
      <w:pPr>
        <w:spacing w:before="480" w:after="240"/>
        <w:ind w:firstLine="720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r w:rsidRPr="00714B4C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Unde este folosit?</w:t>
      </w:r>
    </w:p>
    <w:p w14:paraId="7EE9F038" w14:textId="77777777" w:rsidR="0098730C" w:rsidRPr="00C8588E" w:rsidRDefault="0098730C" w:rsidP="0098730C">
      <w:pPr>
        <w:pStyle w:val="ListParagraph"/>
        <w:ind w:left="1350"/>
        <w:rPr>
          <w:rFonts w:ascii="Times New Roman" w:hAnsi="Times New Roman" w:cs="Times New Roman"/>
          <w:color w:val="C00000"/>
          <w:sz w:val="36"/>
          <w:szCs w:val="36"/>
          <w:lang w:val="ro-RO"/>
        </w:rPr>
      </w:pPr>
    </w:p>
    <w:p w14:paraId="62797EFC" w14:textId="2DD78C2C" w:rsidR="0098730C" w:rsidRPr="00BB5144" w:rsidRDefault="0098730C" w:rsidP="00BB5144">
      <w:pPr>
        <w:pStyle w:val="ListParagraph"/>
        <w:numPr>
          <w:ilvl w:val="0"/>
          <w:numId w:val="5"/>
        </w:numPr>
        <w:ind w:left="207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LED-uri – Controlul intensit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ăț</w:t>
      </w:r>
      <w:r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ii luminii</w:t>
      </w:r>
    </w:p>
    <w:p w14:paraId="2FFA16B2" w14:textId="774E5552" w:rsidR="0098730C" w:rsidRPr="00BB5144" w:rsidRDefault="0098730C" w:rsidP="00BB5144">
      <w:pPr>
        <w:pStyle w:val="ListParagraph"/>
        <w:numPr>
          <w:ilvl w:val="0"/>
          <w:numId w:val="5"/>
        </w:numPr>
        <w:ind w:left="207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Motoare electrice – Controlul vitezei</w:t>
      </w:r>
    </w:p>
    <w:p w14:paraId="37B28EDE" w14:textId="122FCCCD" w:rsidR="00465C65" w:rsidRPr="00BB5144" w:rsidRDefault="00465C65" w:rsidP="00BB5144">
      <w:pPr>
        <w:pStyle w:val="ListParagraph"/>
        <w:numPr>
          <w:ilvl w:val="0"/>
          <w:numId w:val="5"/>
        </w:numPr>
        <w:ind w:left="207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BB5144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Audio – generarea/modificarea sunetelor</w:t>
      </w:r>
    </w:p>
    <w:p w14:paraId="06B61427" w14:textId="688DB488" w:rsidR="00465C65" w:rsidRDefault="00465C65" w:rsidP="00465C65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  <w:br w:type="page"/>
      </w:r>
    </w:p>
    <w:p w14:paraId="6B638841" w14:textId="77777777" w:rsidR="006E2227" w:rsidRPr="00C8588E" w:rsidRDefault="006E2227" w:rsidP="00465C65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41329A6" w14:textId="7F303D53" w:rsidR="00465C65" w:rsidRPr="00C8588E" w:rsidRDefault="00817E25" w:rsidP="00C8588E">
      <w:pPr>
        <w:pStyle w:val="ListParagraph"/>
        <w:numPr>
          <w:ilvl w:val="0"/>
          <w:numId w:val="1"/>
        </w:numPr>
        <w:spacing w:before="600" w:after="480"/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Descrierea func</w:t>
      </w:r>
      <w:r w:rsidR="00186D68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ț</w:t>
      </w:r>
      <w:r w:rsidRPr="00C8588E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ionalit</w:t>
      </w:r>
      <w:r w:rsidR="00186D68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ăț</w:t>
      </w:r>
      <w:r w:rsidRPr="00C8588E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ii</w:t>
      </w:r>
    </w:p>
    <w:p w14:paraId="799216C9" w14:textId="77777777" w:rsidR="000B2332" w:rsidRPr="00C8588E" w:rsidRDefault="000B2332" w:rsidP="000B2332">
      <w:pPr>
        <w:pStyle w:val="ListParagraph"/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11D8C9FC" w14:textId="347CC56E" w:rsidR="00817E25" w:rsidRPr="00282625" w:rsidRDefault="00817E25" w:rsidP="00282625">
      <w:pPr>
        <w:pStyle w:val="ListParagraph"/>
        <w:numPr>
          <w:ilvl w:val="1"/>
          <w:numId w:val="1"/>
        </w:numPr>
        <w:spacing w:before="480" w:after="240"/>
        <w:ind w:left="1354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r w:rsidRPr="00282625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Principiu de func</w:t>
      </w:r>
      <w:r w:rsidR="00186D68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ț</w:t>
      </w:r>
      <w:r w:rsidRPr="00282625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ionare</w:t>
      </w:r>
    </w:p>
    <w:p w14:paraId="5A748167" w14:textId="77777777" w:rsidR="00817E25" w:rsidRPr="00C8588E" w:rsidRDefault="00817E25" w:rsidP="00817E25">
      <w:pPr>
        <w:pStyle w:val="ListParagraph"/>
        <w:ind w:left="1350"/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69919A0B" w14:textId="660E1353" w:rsidR="001230D3" w:rsidRPr="00F314EE" w:rsidRDefault="003C7639" w:rsidP="00620FBA">
      <w:pPr>
        <w:pStyle w:val="ListParagraph"/>
        <w:ind w:left="135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Generarea semnalului PWM func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ionaeaz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prin compararea unei tensiuni de referin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, cu un semnal triunghiular generat de 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blocul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comparator-integrator. Semnalul triunghiular este legat la borna neinversoare a unui 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amplificator operational,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iar tensiunea de referin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la borna inversoare.</w:t>
      </w:r>
      <w:r w:rsidR="001230D3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At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 timp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c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 V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triunghi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&gt;V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ref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,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ie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irea comparatorulu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va fi HIGH, iar atunci c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nd V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triunghi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&lt;V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ref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, ie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C87285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irea comparatorului va fi LOW</w:t>
      </w:r>
      <w:r w:rsidR="000B2332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 Astfel, regl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="000B2332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nd V</w:t>
      </w:r>
      <w:r w:rsidR="000B2332"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ref</w:t>
      </w:r>
      <w:r w:rsidR="000B2332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cu ajutorul unui poten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0B2332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iometru, putem m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="000B2332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ri sau mic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0B2332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ora durata impulsului semnalului PWM.</w:t>
      </w:r>
    </w:p>
    <w:p w14:paraId="145FB2AB" w14:textId="77777777" w:rsidR="000B2332" w:rsidRDefault="000B2332" w:rsidP="000B2332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783970CF" w14:textId="77777777" w:rsidR="00D400FA" w:rsidRPr="00C8588E" w:rsidRDefault="00D400FA" w:rsidP="000B2332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B08B29A" w14:textId="70DA5CBC" w:rsidR="000B2332" w:rsidRPr="00282625" w:rsidRDefault="00620FBA" w:rsidP="00282625">
      <w:pPr>
        <w:pStyle w:val="ListParagraph"/>
        <w:numPr>
          <w:ilvl w:val="1"/>
          <w:numId w:val="1"/>
        </w:numPr>
        <w:spacing w:before="480" w:after="240"/>
        <w:ind w:left="1354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1" locked="0" layoutInCell="1" allowOverlap="1" wp14:anchorId="04247EBA" wp14:editId="5D76CC64">
                <wp:simplePos x="0" y="0"/>
                <wp:positionH relativeFrom="column">
                  <wp:posOffset>3810</wp:posOffset>
                </wp:positionH>
                <wp:positionV relativeFrom="paragraph">
                  <wp:posOffset>3673475</wp:posOffset>
                </wp:positionV>
                <wp:extent cx="64135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22487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54A8BE" w14:textId="48916123" w:rsidR="00620FBA" w:rsidRPr="00620FBA" w:rsidRDefault="00620FBA" w:rsidP="00620FB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D0D0D" w:themeColor="text1" w:themeTint="F2"/>
                                <w:sz w:val="24"/>
                                <w:szCs w:val="24"/>
                                <w:lang w:val="ro-RO"/>
                              </w:rPr>
                            </w:pPr>
                            <w:r w:rsidRPr="00620FBA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620FBA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20FBA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620FBA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E2227">
                              <w:rPr>
                                <w:noProof/>
                                <w:color w:val="0D0D0D" w:themeColor="text1" w:themeTint="F2"/>
                                <w:sz w:val="24"/>
                                <w:szCs w:val="24"/>
                              </w:rPr>
                              <w:t>1</w:t>
                            </w:r>
                            <w:r w:rsidRPr="00620FBA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20FBA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Schema bloc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247E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3pt;margin-top:289.25pt;width:505pt;height:.05pt;z-index:-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" stroked="f">
                <v:textbox style="mso-fit-shape-to-text:t" inset="0,0,0,0">
                  <w:txbxContent>
                    <w:p w14:paraId="5E54A8BE" w14:textId="48916123" w:rsidR="00620FBA" w:rsidRPr="00620FBA" w:rsidRDefault="00620FBA" w:rsidP="00620FB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D0D0D" w:themeColor="text1" w:themeTint="F2"/>
                          <w:sz w:val="24"/>
                          <w:szCs w:val="24"/>
                          <w:lang w:val="ro-RO"/>
                        </w:rPr>
                      </w:pPr>
                      <w:r w:rsidRPr="00620FBA">
                        <w:rPr>
                          <w:color w:val="0D0D0D" w:themeColor="text1" w:themeTint="F2"/>
                          <w:sz w:val="24"/>
                          <w:szCs w:val="24"/>
                        </w:rPr>
                        <w:t xml:space="preserve">Figura </w:t>
                      </w:r>
                      <w:r w:rsidRPr="00620FBA">
                        <w:rPr>
                          <w:color w:val="0D0D0D" w:themeColor="text1" w:themeTint="F2"/>
                          <w:sz w:val="24"/>
                          <w:szCs w:val="24"/>
                        </w:rPr>
                        <w:fldChar w:fldCharType="begin"/>
                      </w:r>
                      <w:r w:rsidRPr="00620FBA">
                        <w:rPr>
                          <w:color w:val="0D0D0D" w:themeColor="text1" w:themeTint="F2"/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620FBA">
                        <w:rPr>
                          <w:color w:val="0D0D0D" w:themeColor="text1" w:themeTint="F2"/>
                          <w:sz w:val="24"/>
                          <w:szCs w:val="24"/>
                        </w:rPr>
                        <w:fldChar w:fldCharType="separate"/>
                      </w:r>
                      <w:r w:rsidR="006E2227">
                        <w:rPr>
                          <w:noProof/>
                          <w:color w:val="0D0D0D" w:themeColor="text1" w:themeTint="F2"/>
                          <w:sz w:val="24"/>
                          <w:szCs w:val="24"/>
                        </w:rPr>
                        <w:t>1</w:t>
                      </w:r>
                      <w:r w:rsidRPr="00620FBA">
                        <w:rPr>
                          <w:color w:val="0D0D0D" w:themeColor="text1" w:themeTint="F2"/>
                          <w:sz w:val="24"/>
                          <w:szCs w:val="24"/>
                        </w:rPr>
                        <w:fldChar w:fldCharType="end"/>
                      </w:r>
                      <w:r w:rsidRPr="00620FBA">
                        <w:rPr>
                          <w:color w:val="0D0D0D" w:themeColor="text1" w:themeTint="F2"/>
                          <w:sz w:val="24"/>
                          <w:szCs w:val="24"/>
                        </w:rPr>
                        <w:t xml:space="preserve"> Schema bloc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91F25" w:rsidRPr="00282625">
        <w:rPr>
          <w:rFonts w:ascii="Times New Roman" w:hAnsi="Times New Roman" w:cs="Times New Roman"/>
          <w:b/>
          <w:bCs/>
          <w:noProof/>
          <w:color w:val="C00000"/>
          <w:sz w:val="28"/>
          <w:szCs w:val="28"/>
          <w:lang w:val="ro-RO"/>
        </w:rPr>
        <w:drawing>
          <wp:anchor distT="0" distB="0" distL="114300" distR="114300" simplePos="0" relativeHeight="251650560" behindDoc="1" locked="0" layoutInCell="1" allowOverlap="1" wp14:anchorId="08833E2D" wp14:editId="0C100404">
            <wp:simplePos x="0" y="0"/>
            <wp:positionH relativeFrom="column">
              <wp:posOffset>3810</wp:posOffset>
            </wp:positionH>
            <wp:positionV relativeFrom="paragraph">
              <wp:posOffset>461645</wp:posOffset>
            </wp:positionV>
            <wp:extent cx="6413500" cy="3154680"/>
            <wp:effectExtent l="0" t="0" r="6350" b="7620"/>
            <wp:wrapTight wrapText="bothSides">
              <wp:wrapPolygon edited="0">
                <wp:start x="0" y="0"/>
                <wp:lineTo x="0" y="21522"/>
                <wp:lineTo x="21557" y="21522"/>
                <wp:lineTo x="21557" y="0"/>
                <wp:lineTo x="0" y="0"/>
              </wp:wrapPolygon>
            </wp:wrapTight>
            <wp:docPr id="2092720169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20169" name="Picture 1" descr="A diagram of a machi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44A0" w:rsidRPr="00282625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Schema bloc</w:t>
      </w:r>
    </w:p>
    <w:p w14:paraId="5CA28884" w14:textId="7FD4A1D9" w:rsidR="00E444A0" w:rsidRDefault="00E444A0" w:rsidP="00E444A0">
      <w:pPr>
        <w:pStyle w:val="ListParagraph"/>
        <w:ind w:left="135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1E8604B3" w14:textId="77777777" w:rsidR="00C8588E" w:rsidRDefault="00C8588E" w:rsidP="00E444A0">
      <w:pPr>
        <w:pStyle w:val="ListParagraph"/>
        <w:ind w:left="135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5C447E41" w14:textId="77777777" w:rsidR="00F314EE" w:rsidRPr="006E2227" w:rsidRDefault="00F314EE" w:rsidP="006E2227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4F8F64DA" w14:textId="6AAD5F82" w:rsidR="00E444A0" w:rsidRPr="00C8588E" w:rsidRDefault="00B13FEE" w:rsidP="00C8588E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Schema electric</w:t>
      </w:r>
      <w:r w:rsidR="00186D68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ă</w:t>
      </w:r>
    </w:p>
    <w:p w14:paraId="520C4C22" w14:textId="77777777" w:rsidR="00E97ACE" w:rsidRPr="00C8588E" w:rsidRDefault="00E97ACE" w:rsidP="00E97ACE">
      <w:pPr>
        <w:pStyle w:val="ListParagraph"/>
        <w:ind w:left="1350"/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07BE94C3" w14:textId="77777777" w:rsidR="00620FBA" w:rsidRDefault="00893A4F" w:rsidP="00620FBA">
      <w:pPr>
        <w:keepNext/>
      </w:pPr>
      <w:r w:rsidRPr="00C8588E">
        <w:rPr>
          <w:rFonts w:ascii="Times New Roman" w:hAnsi="Times New Roman" w:cs="Times New Roman"/>
          <w:noProof/>
          <w:color w:val="C00000"/>
          <w:sz w:val="40"/>
          <w:szCs w:val="40"/>
          <w:lang w:val="ro-RO"/>
        </w:rPr>
        <w:drawing>
          <wp:inline distT="0" distB="0" distL="0" distR="0" wp14:anchorId="0A8F4D44" wp14:editId="66B71216">
            <wp:extent cx="6120765" cy="3162935"/>
            <wp:effectExtent l="0" t="0" r="0" b="0"/>
            <wp:docPr id="678084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6562" w14:textId="3CFEFCB8" w:rsidR="00465C65" w:rsidRPr="00620FBA" w:rsidRDefault="00620FBA" w:rsidP="00620FBA">
      <w:pPr>
        <w:pStyle w:val="Caption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</w:pPr>
      <w:r w:rsidRPr="00620FBA">
        <w:rPr>
          <w:color w:val="0D0D0D" w:themeColor="text1" w:themeTint="F2"/>
          <w:sz w:val="24"/>
          <w:szCs w:val="24"/>
        </w:rPr>
        <w:t xml:space="preserve">Figura </w:t>
      </w:r>
      <w:r w:rsidRPr="00620FBA">
        <w:rPr>
          <w:color w:val="0D0D0D" w:themeColor="text1" w:themeTint="F2"/>
          <w:sz w:val="24"/>
          <w:szCs w:val="24"/>
        </w:rPr>
        <w:fldChar w:fldCharType="begin"/>
      </w:r>
      <w:r w:rsidRPr="00620FBA">
        <w:rPr>
          <w:color w:val="0D0D0D" w:themeColor="text1" w:themeTint="F2"/>
          <w:sz w:val="24"/>
          <w:szCs w:val="24"/>
        </w:rPr>
        <w:instrText xml:space="preserve"> SEQ Figura \* ARABIC </w:instrText>
      </w:r>
      <w:r w:rsidRPr="00620FBA">
        <w:rPr>
          <w:color w:val="0D0D0D" w:themeColor="text1" w:themeTint="F2"/>
          <w:sz w:val="24"/>
          <w:szCs w:val="24"/>
        </w:rPr>
        <w:fldChar w:fldCharType="separate"/>
      </w:r>
      <w:r w:rsidR="006E2227">
        <w:rPr>
          <w:noProof/>
          <w:color w:val="0D0D0D" w:themeColor="text1" w:themeTint="F2"/>
          <w:sz w:val="24"/>
          <w:szCs w:val="24"/>
        </w:rPr>
        <w:t>2</w:t>
      </w:r>
      <w:r w:rsidRPr="00620FBA">
        <w:rPr>
          <w:color w:val="0D0D0D" w:themeColor="text1" w:themeTint="F2"/>
          <w:sz w:val="24"/>
          <w:szCs w:val="24"/>
        </w:rPr>
        <w:fldChar w:fldCharType="end"/>
      </w:r>
      <w:r w:rsidRPr="00620FBA">
        <w:rPr>
          <w:color w:val="0D0D0D" w:themeColor="text1" w:themeTint="F2"/>
          <w:sz w:val="24"/>
          <w:szCs w:val="24"/>
        </w:rPr>
        <w:t xml:space="preserve"> Schema circuitului</w:t>
      </w:r>
    </w:p>
    <w:p w14:paraId="57930A96" w14:textId="77777777" w:rsidR="00B13FEE" w:rsidRPr="00C8588E" w:rsidRDefault="00B13FEE" w:rsidP="00465C65">
      <w:pPr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45414F7F" w14:textId="77777777" w:rsidR="00597E44" w:rsidRPr="00C8588E" w:rsidRDefault="00597E44" w:rsidP="00465C65">
      <w:pPr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3C67AE3B" w14:textId="77777777" w:rsidR="00597E44" w:rsidRPr="00C8588E" w:rsidRDefault="00597E44" w:rsidP="00465C65">
      <w:pPr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7441C3ED" w14:textId="77777777" w:rsidR="00597E44" w:rsidRPr="00C8588E" w:rsidRDefault="00597E44" w:rsidP="00465C65">
      <w:pPr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01CF6061" w14:textId="77777777" w:rsidR="00597E44" w:rsidRPr="00C8588E" w:rsidRDefault="00597E44" w:rsidP="00465C65">
      <w:pPr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2237A638" w14:textId="77777777" w:rsidR="00597E44" w:rsidRPr="00C8588E" w:rsidRDefault="00597E44" w:rsidP="00465C65">
      <w:pPr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65A8E37F" w14:textId="77777777" w:rsidR="00597E44" w:rsidRPr="00C8588E" w:rsidRDefault="00597E44" w:rsidP="00465C65">
      <w:pPr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22E4B0F4" w14:textId="77777777" w:rsidR="00F314EE" w:rsidRDefault="00F314EE" w:rsidP="00465C65">
      <w:pPr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17721005" w14:textId="77777777" w:rsidR="006E2227" w:rsidRPr="00C8588E" w:rsidRDefault="006E2227" w:rsidP="00465C65">
      <w:pPr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7D781E52" w14:textId="6B9A3A80" w:rsidR="00B13FEE" w:rsidRPr="00C8588E" w:rsidRDefault="00B13FEE" w:rsidP="00C8588E">
      <w:pPr>
        <w:pStyle w:val="ListParagraph"/>
        <w:numPr>
          <w:ilvl w:val="0"/>
          <w:numId w:val="1"/>
        </w:numPr>
        <w:spacing w:before="600" w:after="480"/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Breviar de calcul</w:t>
      </w:r>
    </w:p>
    <w:p w14:paraId="67DFB3E4" w14:textId="77777777" w:rsidR="00597E44" w:rsidRPr="00C8588E" w:rsidRDefault="00597E44" w:rsidP="00597E44">
      <w:pPr>
        <w:pStyle w:val="ListParagraph"/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5900E8E2" w14:textId="749D02E9" w:rsidR="00B13FEE" w:rsidRPr="00F314EE" w:rsidRDefault="00597E44" w:rsidP="00597E44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Pentru a genera un semnal PWM cu datele de proiectare specificate, avem nevoie de mai multe blocuri:</w:t>
      </w:r>
    </w:p>
    <w:p w14:paraId="3A15FFDA" w14:textId="77777777" w:rsidR="00597E44" w:rsidRPr="00C8588E" w:rsidRDefault="00597E44" w:rsidP="00597E44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55621880" w14:textId="0B63660B" w:rsidR="00597E44" w:rsidRPr="00BB5144" w:rsidRDefault="00D47676" w:rsidP="00BB5144">
      <w:pPr>
        <w:pStyle w:val="ListParagraph"/>
        <w:numPr>
          <w:ilvl w:val="1"/>
          <w:numId w:val="1"/>
        </w:numPr>
        <w:spacing w:before="480" w:after="240"/>
        <w:ind w:left="1354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r w:rsidRPr="00C8588E">
        <w:rPr>
          <w:rFonts w:ascii="Times New Roman" w:hAnsi="Times New Roman" w:cs="Times New Roman"/>
          <w:noProof/>
          <w:color w:val="C00000"/>
          <w:sz w:val="40"/>
          <w:szCs w:val="40"/>
          <w:lang w:val="ro-RO"/>
        </w:rPr>
        <w:drawing>
          <wp:anchor distT="0" distB="0" distL="114300" distR="114300" simplePos="0" relativeHeight="251621376" behindDoc="0" locked="0" layoutInCell="1" allowOverlap="1" wp14:anchorId="2ECD1C34" wp14:editId="10C84A76">
            <wp:simplePos x="0" y="0"/>
            <wp:positionH relativeFrom="column">
              <wp:posOffset>427355</wp:posOffset>
            </wp:positionH>
            <wp:positionV relativeFrom="paragraph">
              <wp:posOffset>553085</wp:posOffset>
            </wp:positionV>
            <wp:extent cx="5113655" cy="2049780"/>
            <wp:effectExtent l="0" t="0" r="0" b="0"/>
            <wp:wrapTopAndBottom/>
            <wp:docPr id="2285639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655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7E44"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Generator de semnal triunghi-dreptunghi</w:t>
      </w:r>
    </w:p>
    <w:p w14:paraId="6900B51E" w14:textId="6D37A936" w:rsidR="00620FBA" w:rsidRDefault="00620FBA" w:rsidP="00D47676">
      <w:pPr>
        <w:keepNext/>
      </w:pPr>
    </w:p>
    <w:p w14:paraId="2758FC98" w14:textId="6B80E246" w:rsidR="00440E2B" w:rsidRPr="00620FBA" w:rsidRDefault="00620FBA" w:rsidP="00620FBA">
      <w:pPr>
        <w:pStyle w:val="Caption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</w:pPr>
      <w:r w:rsidRPr="00620FBA">
        <w:rPr>
          <w:color w:val="0D0D0D" w:themeColor="text1" w:themeTint="F2"/>
          <w:sz w:val="24"/>
          <w:szCs w:val="24"/>
        </w:rPr>
        <w:t xml:space="preserve">Figura </w:t>
      </w:r>
      <w:r w:rsidRPr="00620FBA">
        <w:rPr>
          <w:color w:val="0D0D0D" w:themeColor="text1" w:themeTint="F2"/>
          <w:sz w:val="24"/>
          <w:szCs w:val="24"/>
        </w:rPr>
        <w:fldChar w:fldCharType="begin"/>
      </w:r>
      <w:r w:rsidRPr="00620FBA">
        <w:rPr>
          <w:color w:val="0D0D0D" w:themeColor="text1" w:themeTint="F2"/>
          <w:sz w:val="24"/>
          <w:szCs w:val="24"/>
        </w:rPr>
        <w:instrText xml:space="preserve"> SEQ Figura \* ARABIC </w:instrText>
      </w:r>
      <w:r w:rsidRPr="00620FBA">
        <w:rPr>
          <w:color w:val="0D0D0D" w:themeColor="text1" w:themeTint="F2"/>
          <w:sz w:val="24"/>
          <w:szCs w:val="24"/>
        </w:rPr>
        <w:fldChar w:fldCharType="separate"/>
      </w:r>
      <w:r w:rsidR="006E2227">
        <w:rPr>
          <w:noProof/>
          <w:color w:val="0D0D0D" w:themeColor="text1" w:themeTint="F2"/>
          <w:sz w:val="24"/>
          <w:szCs w:val="24"/>
        </w:rPr>
        <w:t>3</w:t>
      </w:r>
      <w:r w:rsidRPr="00620FBA">
        <w:rPr>
          <w:color w:val="0D0D0D" w:themeColor="text1" w:themeTint="F2"/>
          <w:sz w:val="24"/>
          <w:szCs w:val="24"/>
        </w:rPr>
        <w:fldChar w:fldCharType="end"/>
      </w:r>
      <w:r w:rsidRPr="00620FBA">
        <w:rPr>
          <w:color w:val="0D0D0D" w:themeColor="text1" w:themeTint="F2"/>
          <w:sz w:val="24"/>
          <w:szCs w:val="24"/>
        </w:rPr>
        <w:t xml:space="preserve"> Generator semnal triunghi-dreptunghi</w:t>
      </w:r>
    </w:p>
    <w:p w14:paraId="22466A09" w14:textId="77777777" w:rsidR="0034345E" w:rsidRPr="00C8588E" w:rsidRDefault="0034345E" w:rsidP="0034345E">
      <w:pPr>
        <w:pStyle w:val="ListParagraph"/>
        <w:ind w:left="1350"/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</w:p>
    <w:p w14:paraId="01862089" w14:textId="573CCBED" w:rsidR="00597E44" w:rsidRPr="00F314EE" w:rsidRDefault="0034345E" w:rsidP="00597E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C8588E">
        <w:rPr>
          <w:rFonts w:ascii="Times New Roman" w:hAnsi="Times New Roman" w:cs="Times New Roman"/>
          <w:color w:val="C00000"/>
          <w:sz w:val="40"/>
          <w:szCs w:val="40"/>
          <w:lang w:val="ro-RO"/>
        </w:rPr>
        <w:t xml:space="preserve"> </w:t>
      </w:r>
      <w:r w:rsidR="00597E44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Semnalul dreptunghiular 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–</w:t>
      </w:r>
      <w:r w:rsidR="00597E44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generat prin comutarea 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ntre 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cc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 -V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cc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la atingerea 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tensiunii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prag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, determinat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de rezisten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ele R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1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 R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 xml:space="preserve">2 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</w:p>
    <w:p w14:paraId="4D08CD67" w14:textId="77777777" w:rsidR="00440E2B" w:rsidRPr="00F314EE" w:rsidRDefault="00440E2B" w:rsidP="00440E2B">
      <w:pPr>
        <w:pStyle w:val="ListParagraph"/>
        <w:ind w:left="171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4C70D138" w14:textId="474C48AD" w:rsidR="001174BC" w:rsidRPr="00F314EE" w:rsidRDefault="0034345E" w:rsidP="00597E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Semnalul triunghiular</w:t>
      </w:r>
      <w:r w:rsidR="00440E2B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– ob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440E2B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inut prin integrarea semnalului dreptung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h</w:t>
      </w:r>
      <w:r w:rsidR="00440E2B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iular, aplicat la intrarea neinversoare a comparatorului de generare PWM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</w:p>
    <w:p w14:paraId="1A10DDBA" w14:textId="77777777" w:rsidR="001174BC" w:rsidRPr="00C8588E" w:rsidRDefault="001174BC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  <w:br w:type="page"/>
      </w:r>
    </w:p>
    <w:p w14:paraId="5AA20C5A" w14:textId="77777777" w:rsidR="001174BC" w:rsidRPr="00C8588E" w:rsidRDefault="001174BC" w:rsidP="001174BC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2137C0F2" w14:textId="7ECF1F7A" w:rsidR="001174BC" w:rsidRPr="005825AF" w:rsidRDefault="005825AF" w:rsidP="001174BC">
      <w:pPr>
        <w:ind w:left="720"/>
        <w:rPr>
          <w:rFonts w:ascii="Times New Roman" w:hAnsi="Times New Roman" w:cs="Times New Roman"/>
          <w:color w:val="C00000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C00000"/>
          <w:sz w:val="24"/>
          <w:szCs w:val="24"/>
          <w:lang w:val="ro-RO"/>
        </w:rPr>
        <w:t>Componente folosite</w:t>
      </w:r>
      <w:r>
        <w:rPr>
          <w:rFonts w:ascii="Times New Roman" w:hAnsi="Times New Roman" w:cs="Times New Roman"/>
          <w:color w:val="C00000"/>
          <w:sz w:val="24"/>
          <w:szCs w:val="24"/>
        </w:rPr>
        <w:t>:</w:t>
      </w:r>
    </w:p>
    <w:p w14:paraId="2C6350D0" w14:textId="71E52DB5" w:rsidR="001174BC" w:rsidRPr="00F314EE" w:rsidRDefault="00781543" w:rsidP="001174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Amplificator opera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ional: TL082 x 1</w:t>
      </w:r>
    </w:p>
    <w:p w14:paraId="19010825" w14:textId="1C8B8327" w:rsidR="00781543" w:rsidRPr="00F314EE" w:rsidRDefault="00781543" w:rsidP="001174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Amplificator opera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ional: AD8031a x 1</w:t>
      </w:r>
    </w:p>
    <w:p w14:paraId="1A65FB9A" w14:textId="37650E9A" w:rsidR="00781543" w:rsidRPr="00F314EE" w:rsidRDefault="005825AF" w:rsidP="001174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Rezistență: </w:t>
      </w:r>
      <w:r w:rsidR="00781543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R1: 2K x 1</w:t>
      </w:r>
      <w:r w:rsidR="00DE5353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– Seria E</w:t>
      </w:r>
      <w:r w:rsidR="00E34DE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24</w:t>
      </w:r>
    </w:p>
    <w:p w14:paraId="3D3C92D6" w14:textId="74A22445" w:rsidR="00781543" w:rsidRPr="00F314EE" w:rsidRDefault="005825AF" w:rsidP="001174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Rezistență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781543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R2: 1K x 1</w:t>
      </w:r>
      <w:r w:rsidR="00DE5353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– Seria E</w:t>
      </w:r>
      <w:r w:rsidR="00E34DE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24</w:t>
      </w:r>
    </w:p>
    <w:p w14:paraId="1C136BE4" w14:textId="27422006" w:rsidR="00781543" w:rsidRPr="00F314EE" w:rsidRDefault="005825AF" w:rsidP="001174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Rezistență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781543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R3: 10K x 1</w:t>
      </w:r>
      <w:r w:rsidR="00DE5353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– Seria E12</w:t>
      </w:r>
    </w:p>
    <w:p w14:paraId="43999515" w14:textId="776FB876" w:rsidR="00781543" w:rsidRPr="00F314EE" w:rsidRDefault="005825AF" w:rsidP="001174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Condensator: </w:t>
      </w:r>
      <w:r w:rsidR="00781543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C: 5.6nF x 1</w:t>
      </w:r>
      <w:r w:rsidR="00DE5353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Se</w:t>
      </w:r>
      <w:r w:rsidR="00E34DE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ri</w:t>
      </w:r>
      <w:r w:rsidR="00DE5353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 E12</w:t>
      </w:r>
    </w:p>
    <w:p w14:paraId="1A5137C0" w14:textId="77777777" w:rsidR="001B03E0" w:rsidRPr="00F314EE" w:rsidRDefault="001B03E0" w:rsidP="001B03E0">
      <w:pPr>
        <w:pStyle w:val="ListParagraph"/>
        <w:ind w:left="28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32F8E432" w14:textId="6ED295B1" w:rsidR="00440E2B" w:rsidRPr="00F314EE" w:rsidRDefault="00781543" w:rsidP="001B03E0">
      <w:pPr>
        <w:pStyle w:val="ListParagraph"/>
        <w:ind w:firstLine="36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Am ales amplificatorul opera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ional AD8031a 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datorită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configura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ei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rail-to-rail 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 slew-rate-ul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ui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de 30V/us, asigur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nd atingerea tensiunii de alimentare 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 comuta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ia rapid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pentru generarea semnalului dreptunghiular.</w:t>
      </w:r>
    </w:p>
    <w:p w14:paraId="4BC8EC3B" w14:textId="77777777" w:rsidR="001B03E0" w:rsidRPr="00F314EE" w:rsidRDefault="001B03E0" w:rsidP="001B03E0">
      <w:pPr>
        <w:pStyle w:val="ListParagraph"/>
        <w:ind w:firstLine="36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1BBFCCAF" w14:textId="23A74167" w:rsidR="001B03E0" w:rsidRPr="00F314EE" w:rsidRDefault="001B03E0" w:rsidP="001B03E0">
      <w:pPr>
        <w:pStyle w:val="ListParagraph"/>
        <w:ind w:firstLine="36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Am ales amplificatorul opera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ional TL082 pentru generarea semnalului triunghiular.</w:t>
      </w:r>
    </w:p>
    <w:p w14:paraId="37D39F51" w14:textId="77777777" w:rsidR="005D3D7C" w:rsidRPr="00C8588E" w:rsidRDefault="005D3D7C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0DC88BE7" w14:textId="77777777" w:rsidR="009F75EC" w:rsidRPr="00C8588E" w:rsidRDefault="009F75EC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7EF54A56" w14:textId="77777777" w:rsidR="009F75EC" w:rsidRPr="00C8588E" w:rsidRDefault="009F75EC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50B0A4E" w14:textId="77777777" w:rsidR="001B03E0" w:rsidRPr="00C8588E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2B89A64" w14:textId="77777777" w:rsidR="001B03E0" w:rsidRPr="00C8588E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915659B" w14:textId="77777777" w:rsidR="001B03E0" w:rsidRPr="00C8588E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264A451B" w14:textId="77777777" w:rsidR="001B03E0" w:rsidRPr="00C8588E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4EF5F91A" w14:textId="77777777" w:rsidR="001B03E0" w:rsidRPr="00C8588E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4C571C5D" w14:textId="77777777" w:rsidR="001B03E0" w:rsidRPr="00C8588E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0C41870" w14:textId="77777777" w:rsidR="001B03E0" w:rsidRPr="00C8588E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0A5D57A" w14:textId="77777777" w:rsidR="001B03E0" w:rsidRPr="00C8588E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F48548D" w14:textId="77777777" w:rsidR="001B03E0" w:rsidRPr="00C8588E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2240E874" w14:textId="77777777" w:rsidR="001B03E0" w:rsidRPr="00C8588E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57D26103" w14:textId="77777777" w:rsidR="001B03E0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C448DAC" w14:textId="77777777" w:rsidR="00F314EE" w:rsidRDefault="00F314EE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18E5C33" w14:textId="77777777" w:rsidR="00F314EE" w:rsidRDefault="00F314EE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2323C7A0" w14:textId="77777777" w:rsidR="00F314EE" w:rsidRDefault="00F314EE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641592E2" w14:textId="77777777" w:rsidR="00F314EE" w:rsidRDefault="00F314EE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5A776770" w14:textId="77777777" w:rsidR="00F314EE" w:rsidRDefault="00F314EE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62CFE4CF" w14:textId="77777777" w:rsidR="00F314EE" w:rsidRPr="00C8588E" w:rsidRDefault="00F314EE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03D1CED" w14:textId="77777777" w:rsidR="001B03E0" w:rsidRDefault="001B03E0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BB3CF7E" w14:textId="77777777" w:rsidR="00186D68" w:rsidRPr="00C8588E" w:rsidRDefault="00186D68" w:rsidP="005D3D7C">
      <w:pPr>
        <w:pStyle w:val="ListParagraph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956F3CC" w14:textId="50AE10EE" w:rsidR="005D3D7C" w:rsidRPr="00BB5144" w:rsidRDefault="005D3D7C" w:rsidP="00BB514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bookmarkStart w:id="0" w:name="_Hlk198391726"/>
      <w:r w:rsidRPr="00BB5144">
        <w:rPr>
          <w:rFonts w:ascii="Times New Roman" w:hAnsi="Times New Roman" w:cs="Times New Roman"/>
          <w:color w:val="C00000"/>
          <w:sz w:val="32"/>
          <w:szCs w:val="32"/>
          <w:lang w:val="ro-RO"/>
        </w:rPr>
        <w:t>Calcularea tensiunii de prag (V</w:t>
      </w:r>
      <w:r w:rsidRPr="00BB5144">
        <w:rPr>
          <w:rFonts w:ascii="Times New Roman" w:hAnsi="Times New Roman" w:cs="Times New Roman"/>
          <w:color w:val="C00000"/>
          <w:sz w:val="32"/>
          <w:szCs w:val="32"/>
          <w:vertAlign w:val="subscript"/>
          <w:lang w:val="ro-RO"/>
        </w:rPr>
        <w:t>prag</w:t>
      </w:r>
      <w:r w:rsidRPr="00BB5144">
        <w:rPr>
          <w:rFonts w:ascii="Times New Roman" w:hAnsi="Times New Roman" w:cs="Times New Roman"/>
          <w:color w:val="C00000"/>
          <w:sz w:val="32"/>
          <w:szCs w:val="32"/>
          <w:lang w:val="ro-RO"/>
        </w:rPr>
        <w:t>) pentru comutarea comparatorului</w:t>
      </w:r>
    </w:p>
    <w:bookmarkEnd w:id="0"/>
    <w:p w14:paraId="165EB239" w14:textId="77777777" w:rsidR="005D3D7C" w:rsidRPr="00C8588E" w:rsidRDefault="005D3D7C" w:rsidP="005D3D7C">
      <w:pPr>
        <w:pStyle w:val="ListParagraph"/>
        <w:ind w:left="108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6238D3EF" w14:textId="56998BCD" w:rsidR="005D3D7C" w:rsidRPr="00C8588E" w:rsidRDefault="00C45A3F" w:rsidP="005D3D7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1"/>
        </w:rPr>
        <w:drawing>
          <wp:inline distT="0" distB="0" distL="0" distR="0" wp14:anchorId="5B951FEC" wp14:editId="5B45E4BA">
            <wp:extent cx="424688" cy="105664"/>
            <wp:effectExtent l="0" t="0" r="0" b="0"/>
            <wp:docPr id="179424897" name="Picture 179424897" descr="{&quot;mathml&quot;:&quot;&lt;math style=\&quot;font-family:stix;font-size:12px;\&quot; xmlns=\&quot;http://www.w3.org/1998/Math/MathML\&quot;&gt;&lt;msup&gt;&lt;mi&gt;V&lt;/mi&gt;&lt;mo&gt;-&lt;/mo&gt;&lt;/msup&gt;&lt;mo&gt;=&lt;/mo&gt;&lt;mn&gt;0&lt;/mn&gt;&lt;/math&gt;&quot;,&quot;origin&quot;:&quot;MathType Legacy&quot;,&quot;version&quot;:&quot;v3.18.0&quot;}" title="V to the power of minus equals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p&gt;&lt;mi&gt;V&lt;/mi&gt;&lt;mo&gt;-&lt;/mo&gt;&lt;/msup&gt;&lt;mo&gt;=&lt;/mo&gt;&lt;mn&gt;0&lt;/mn&gt;&lt;/math&gt;&quot;,&quot;origin&quot;:&quot;MathType Legacy&quot;,&quot;version&quot;:&quot;v3.18.0&quot;}" title="V to the power of minus equals 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88" cy="10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D580" w14:textId="77777777" w:rsidR="009B4204" w:rsidRPr="00C8588E" w:rsidRDefault="009B4204" w:rsidP="005D3D7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07DE2464" w14:textId="53F6D74A" w:rsidR="005D3D7C" w:rsidRPr="006E13BA" w:rsidRDefault="00C45A3F" w:rsidP="006E13BA">
      <w:pPr>
        <w:pStyle w:val="Caption"/>
        <w:ind w:left="36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79"/>
        </w:rPr>
        <w:drawing>
          <wp:inline distT="0" distB="0" distL="0" distR="0" wp14:anchorId="0E376FD0" wp14:editId="51378DC0">
            <wp:extent cx="1127760" cy="953008"/>
            <wp:effectExtent l="0" t="0" r="0" b="0"/>
            <wp:docPr id="1" name="Picture 1" descr="{&quot;mathml&quot;:&quot;&lt;math style=\&quot;font-family:stix;font-size:12px;\&quot; xmlns=\&quot;http://www.w3.org/1998/Math/MathML\&quot;&gt;&lt;msup&gt;&lt;mi&gt;V&lt;/mi&gt;&lt;mo&gt;+&lt;/mo&gt;&lt;/msup&gt;&lt;mo&gt;=&lt;/mo&gt;&lt;mfrac&gt;&lt;mrow&gt;&lt;mstyle displaystyle=\&quot;true\&quot;&gt;&lt;mfrac&gt;&lt;msub&gt;&lt;mi&gt;V&lt;/mi&gt;&lt;mi&gt;T&lt;/mi&gt;&lt;/msub&gt;&lt;msub&gt;&lt;mi&gt;R&lt;/mi&gt;&lt;mn&gt;1&lt;/mn&gt;&lt;/msub&gt;&lt;/mfrac&gt;&lt;/mstyle&gt;&lt;mo&gt;+&lt;/mo&gt;&lt;mstyle displaystyle=\&quot;true\&quot;&gt;&lt;mfrac&gt;&lt;msub&gt;&lt;mi&gt;V&lt;/mi&gt;&lt;mi&gt;D&lt;/mi&gt;&lt;/msub&gt;&lt;msub&gt;&lt;mi&gt;R&lt;/mi&gt;&lt;mn&gt;2&lt;/mn&gt;&lt;/msub&gt;&lt;/mfrac&gt;&lt;/mstyle&gt;&lt;/mrow&gt;&lt;mrow&gt;&lt;mstyle displaystyle=\&quot;true\&quot;&gt;&lt;mfrac&gt;&lt;mn&gt;1&lt;/mn&gt;&lt;msub&gt;&lt;mi&gt;R&lt;/mi&gt;&lt;mn&gt;1&lt;/mn&gt;&lt;/msub&gt;&lt;/mfrac&gt;&lt;/mstyle&gt;&lt;mo&gt;+&lt;/mo&gt;&lt;mstyle displaystyle=\&quot;true\&quot;&gt;&lt;mfrac&gt;&lt;mn&gt;1&lt;/mn&gt;&lt;msub&gt;&lt;mi&gt;R&lt;/mi&gt;&lt;mn&gt;2&lt;/mn&gt;&lt;/msub&gt;&lt;/mfrac&gt;&lt;/mstyle&gt;&lt;/mrow&gt;&lt;/mfrac&gt;&lt;/math&gt;&quot;,&quot;origin&quot;:&quot;MathType Legacy&quot;,&quot;version&quot;:&quot;v3.18.0&quot;}" title="V to the power of plus equals fraction numerator V subscript T over R subscript 1 plus V subscript D over R subscript 2 over denominator 1 over R subscript 1 plus 1 over R subscript 2 end fr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p&gt;&lt;mi&gt;V&lt;/mi&gt;&lt;mo&gt;+&lt;/mo&gt;&lt;/msup&gt;&lt;mo&gt;=&lt;/mo&gt;&lt;mfrac&gt;&lt;mrow&gt;&lt;mstyle displaystyle=\&quot;true\&quot;&gt;&lt;mfrac&gt;&lt;msub&gt;&lt;mi&gt;V&lt;/mi&gt;&lt;mi&gt;T&lt;/mi&gt;&lt;/msub&gt;&lt;msub&gt;&lt;mi&gt;R&lt;/mi&gt;&lt;mn&gt;1&lt;/mn&gt;&lt;/msub&gt;&lt;/mfrac&gt;&lt;/mstyle&gt;&lt;mo&gt;+&lt;/mo&gt;&lt;mstyle displaystyle=\&quot;true\&quot;&gt;&lt;mfrac&gt;&lt;msub&gt;&lt;mi&gt;V&lt;/mi&gt;&lt;mi&gt;D&lt;/mi&gt;&lt;/msub&gt;&lt;msub&gt;&lt;mi&gt;R&lt;/mi&gt;&lt;mn&gt;2&lt;/mn&gt;&lt;/msub&gt;&lt;/mfrac&gt;&lt;/mstyle&gt;&lt;/mrow&gt;&lt;mrow&gt;&lt;mstyle displaystyle=\&quot;true\&quot;&gt;&lt;mfrac&gt;&lt;mn&gt;1&lt;/mn&gt;&lt;msub&gt;&lt;mi&gt;R&lt;/mi&gt;&lt;mn&gt;1&lt;/mn&gt;&lt;/msub&gt;&lt;/mfrac&gt;&lt;/mstyle&gt;&lt;mo&gt;+&lt;/mo&gt;&lt;mstyle displaystyle=\&quot;true\&quot;&gt;&lt;mfrac&gt;&lt;mn&gt;1&lt;/mn&gt;&lt;msub&gt;&lt;mi&gt;R&lt;/mi&gt;&lt;mn&gt;2&lt;/mn&gt;&lt;/msub&gt;&lt;/mfrac&gt;&lt;/mstyle&gt;&lt;/mrow&gt;&lt;/mfrac&gt;&lt;/math&gt;&quot;,&quot;origin&quot;:&quot;MathType Legacy&quot;,&quot;version&quot;:&quot;v3.18.0&quot;}" title="V to the power of plus equals fraction numerator V subscript T over R subscript 1 plus V subscript D over R subscript 2 over denominator 1 over R subscript 1 plus 1 over R subscript 2 end fraction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95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13BA"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  <w:tab/>
      </w:r>
      <w:r w:rsidR="006E13BA"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  <w:tab/>
      </w:r>
      <w:r w:rsidR="006E13BA" w:rsidRPr="00350F28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(1)</w:t>
      </w:r>
    </w:p>
    <w:p w14:paraId="46BCDBD4" w14:textId="77777777" w:rsidR="009B4204" w:rsidRPr="00C8588E" w:rsidRDefault="009B4204" w:rsidP="005D3D7C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ro-RO"/>
        </w:rPr>
      </w:pPr>
    </w:p>
    <w:p w14:paraId="2926496F" w14:textId="3F2371E3" w:rsidR="009B4204" w:rsidRDefault="009B4204" w:rsidP="005D3D7C">
      <w:pPr>
        <w:pStyle w:val="ListParagraph"/>
        <w:ind w:left="1080"/>
        <w:rPr>
          <w:rFonts w:ascii="Times New Roman" w:hAnsi="Times New Roman" w:cs="Times New Roman"/>
          <w:b/>
          <w:bCs/>
          <w:color w:val="C00000"/>
          <w:sz w:val="24"/>
          <w:szCs w:val="24"/>
          <w:vertAlign w:val="superscript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Comparatorul comut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c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nd </w:t>
      </w:r>
      <w:r w:rsidRPr="00F314EE">
        <w:rPr>
          <w:rFonts w:ascii="Times New Roman" w:hAnsi="Times New Roman" w:cs="Times New Roman"/>
          <w:color w:val="C00000"/>
          <w:sz w:val="24"/>
          <w:szCs w:val="24"/>
          <w:lang w:val="ro-RO"/>
        </w:rPr>
        <w:t>V</w:t>
      </w:r>
      <w:r w:rsidRPr="00F314EE">
        <w:rPr>
          <w:rFonts w:ascii="Times New Roman" w:hAnsi="Times New Roman" w:cs="Times New Roman"/>
          <w:b/>
          <w:bCs/>
          <w:color w:val="C00000"/>
          <w:sz w:val="24"/>
          <w:szCs w:val="24"/>
          <w:vertAlign w:val="superscript"/>
          <w:lang w:val="ro-RO"/>
        </w:rPr>
        <w:t>+</w:t>
      </w:r>
      <w:r w:rsidRPr="00F314EE">
        <w:rPr>
          <w:rFonts w:ascii="Times New Roman" w:hAnsi="Times New Roman" w:cs="Times New Roman"/>
          <w:color w:val="C00000"/>
          <w:sz w:val="24"/>
          <w:szCs w:val="24"/>
          <w:lang w:val="ro-RO"/>
        </w:rPr>
        <w:t xml:space="preserve"> = V</w:t>
      </w:r>
      <w:r w:rsidRPr="00F314EE">
        <w:rPr>
          <w:rFonts w:ascii="Times New Roman" w:hAnsi="Times New Roman" w:cs="Times New Roman"/>
          <w:b/>
          <w:bCs/>
          <w:color w:val="C00000"/>
          <w:sz w:val="24"/>
          <w:szCs w:val="24"/>
          <w:vertAlign w:val="superscript"/>
          <w:lang w:val="ro-RO"/>
        </w:rPr>
        <w:t>-</w:t>
      </w:r>
    </w:p>
    <w:p w14:paraId="0623A8B3" w14:textId="258AF65C" w:rsidR="006E13BA" w:rsidRPr="00F314EE" w:rsidRDefault="006E13BA" w:rsidP="005D3D7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20466359" w14:textId="4DA629CB" w:rsidR="009B4204" w:rsidRPr="00C8588E" w:rsidRDefault="00350F28" w:rsidP="005D3D7C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E7BC7A" wp14:editId="5CCC00E9">
                <wp:simplePos x="0" y="0"/>
                <wp:positionH relativeFrom="column">
                  <wp:posOffset>6325235</wp:posOffset>
                </wp:positionH>
                <wp:positionV relativeFrom="paragraph">
                  <wp:posOffset>646430</wp:posOffset>
                </wp:positionV>
                <wp:extent cx="251460" cy="213360"/>
                <wp:effectExtent l="0" t="0" r="0" b="0"/>
                <wp:wrapTopAndBottom/>
                <wp:docPr id="9418520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133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87734E" w14:textId="13741F0C" w:rsidR="00350F28" w:rsidRPr="00350F28" w:rsidRDefault="00350F28" w:rsidP="00350F28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noProof/>
                                <w:position w:val="-79"/>
                                <w:sz w:val="24"/>
                                <w:szCs w:val="24"/>
                              </w:rPr>
                            </w:pPr>
                            <w:r w:rsidRPr="00350F28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7BC7A" id="_x0000_s1027" type="#_x0000_t202" style="position:absolute;left:0;text-align:left;margin-left:498.05pt;margin-top:50.9pt;width:19.8pt;height:16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" stroked="f">
                <v:textbox inset="0,0,0,0">
                  <w:txbxContent>
                    <w:p w14:paraId="0687734E" w14:textId="13741F0C" w:rsidR="00350F28" w:rsidRPr="00350F28" w:rsidRDefault="00350F28" w:rsidP="00350F28">
                      <w:pPr>
                        <w:pStyle w:val="Caption"/>
                        <w:rPr>
                          <w:rFonts w:ascii="Times New Roman" w:hAnsi="Times New Roman" w:cs="Times New Roman"/>
                          <w:noProof/>
                          <w:position w:val="-79"/>
                          <w:sz w:val="24"/>
                          <w:szCs w:val="24"/>
                        </w:rPr>
                      </w:pPr>
                      <w:r w:rsidRPr="00350F28">
                        <w:rPr>
                          <w:color w:val="0D0D0D" w:themeColor="text1" w:themeTint="F2"/>
                          <w:sz w:val="24"/>
                          <w:szCs w:val="24"/>
                        </w:rPr>
                        <w:t>(2)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45A3F" w:rsidRPr="00F314EE">
        <w:rPr>
          <w:rFonts w:ascii="Times New Roman" w:hAnsi="Times New Roman" w:cs="Times New Roman"/>
          <w:noProof/>
          <w:position w:val="-79"/>
          <w:sz w:val="24"/>
          <w:szCs w:val="24"/>
        </w:rPr>
        <w:drawing>
          <wp:anchor distT="0" distB="0" distL="114300" distR="114300" simplePos="0" relativeHeight="251643904" behindDoc="0" locked="0" layoutInCell="1" allowOverlap="1" wp14:anchorId="3E193E5C" wp14:editId="3C3A171F">
            <wp:simplePos x="0" y="0"/>
            <wp:positionH relativeFrom="column">
              <wp:posOffset>140970</wp:posOffset>
            </wp:positionH>
            <wp:positionV relativeFrom="paragraph">
              <wp:posOffset>281940</wp:posOffset>
            </wp:positionV>
            <wp:extent cx="6046351" cy="943119"/>
            <wp:effectExtent l="0" t="0" r="0" b="0"/>
            <wp:wrapTopAndBottom/>
            <wp:docPr id="222985415" name="Picture 222985415" descr="{&quot;mathml&quot;:&quot;&lt;math style=\&quot;font-family:stix;font-size:12px;\&quot; xmlns=\&quot;http://www.w3.org/1998/Math/MathML\&quot;&gt;&lt;mfrac&gt;&lt;mrow&gt;&lt;mstyle displaystyle=\&quot;true\&quot;&gt;&lt;mfrac&gt;&lt;msub&gt;&lt;mi&gt;V&lt;/mi&gt;&lt;mi&gt;T&lt;/mi&gt;&lt;/msub&gt;&lt;msub&gt;&lt;mi&gt;R&lt;/mi&gt;&lt;mn&gt;1&lt;/mn&gt;&lt;/msub&gt;&lt;/mfrac&gt;&lt;/mstyle&gt;&lt;mo&gt;+&lt;/mo&gt;&lt;mstyle displaystyle=\&quot;true\&quot;&gt;&lt;mfrac&gt;&lt;msub&gt;&lt;mi&gt;V&lt;/mi&gt;&lt;mi&gt;D&lt;/mi&gt;&lt;/msub&gt;&lt;msub&gt;&lt;mi&gt;R&lt;/mi&gt;&lt;mn&gt;2&lt;/mn&gt;&lt;/msub&gt;&lt;/mfrac&gt;&lt;/mstyle&gt;&lt;/mrow&gt;&lt;mrow&gt;&lt;mstyle displaystyle=\&quot;true\&quot;&gt;&lt;mfrac&gt;&lt;mn&gt;1&lt;/mn&gt;&lt;msub&gt;&lt;mi&gt;R&lt;/mi&gt;&lt;mn&gt;1&lt;/mn&gt;&lt;/msub&gt;&lt;/mfrac&gt;&lt;/mstyle&gt;&lt;mo&gt;+&lt;/mo&gt;&lt;mstyle displaystyle=\&quot;true\&quot;&gt;&lt;mfrac&gt;&lt;mn&gt;1&lt;/mn&gt;&lt;msub&gt;&lt;mi&gt;R&lt;/mi&gt;&lt;mn&gt;2&lt;/mn&gt;&lt;/msub&gt;&lt;/mfrac&gt;&lt;/mstyle&gt;&lt;/mrow&gt;&lt;/mfrac&gt;&lt;mo&gt;=&lt;/mo&gt;&lt;mn&gt;0&lt;/mn&gt;&lt;mo&gt;&amp;#xA0;&lt;/mo&gt;&lt;mo mathcolor=\&quot;#FF0000\&quot;&gt;=&lt;/mo&gt;&lt;mo mathcolor=\&quot;#FF0000\&quot;&gt;&amp;gt;&lt;/mo&gt;&lt;mo&gt;&amp;#xA0;&lt;/mo&gt;&lt;mfrac&gt;&lt;msub&gt;&lt;mi&gt;V&lt;/mi&gt;&lt;mi&gt;T&lt;/mi&gt;&lt;/msub&gt;&lt;msub&gt;&lt;mi&gt;R&lt;/mi&gt;&lt;mn&gt;1&lt;/mn&gt;&lt;/msub&gt;&lt;/mfrac&gt;&lt;mo&gt;+&lt;/mo&gt;&lt;mfrac&gt;&lt;msub&gt;&lt;mi&gt;V&lt;/mi&gt;&lt;mi&gt;D&lt;/mi&gt;&lt;/msub&gt;&lt;msub&gt;&lt;mi&gt;R&lt;/mi&gt;&lt;mn&gt;2&lt;/mn&gt;&lt;/msub&gt;&lt;/mfrac&gt;&lt;mo&gt;=&lt;/mo&gt;&lt;mn&gt;0&lt;/mn&gt;&lt;mo&gt;&amp;#xA0;&lt;/mo&gt;&lt;mo mathcolor=\&quot;#FF0000\&quot;&gt;=&lt;/mo&gt;&lt;mo mathcolor=\&quot;#FF0000\&quot;&gt;&amp;gt;&lt;/mo&gt;&lt;mfrac mathcolor=\&quot;#191919\&quot;&gt;&lt;msub&gt;&lt;mi&gt;V&lt;/mi&gt;&lt;mi&gt;T&lt;/mi&gt;&lt;/msub&gt;&lt;msub&gt;&lt;mi&gt;R&lt;/mi&gt;&lt;mn&gt;1&lt;/mn&gt;&lt;/msub&gt;&lt;/mfrac&gt;&lt;mo mathcolor=\&quot;#191919\&quot;&gt;+&lt;/mo&gt;&lt;mfrac mathcolor=\&quot;#191919\&quot;&gt;&lt;msub&gt;&lt;mi&gt;V&lt;/mi&gt;&lt;mi&gt;D&lt;/mi&gt;&lt;/msub&gt;&lt;msub&gt;&lt;mi&gt;R&lt;/mi&gt;&lt;mn&gt;2&lt;/mn&gt;&lt;/msub&gt;&lt;/mfrac&gt;&lt;mo mathcolor=\&quot;#191919\&quot;&gt;=&lt;/mo&gt;&lt;mn mathcolor=\&quot;#191919\&quot;&gt;0&lt;/mn&gt;&lt;mo mathcolor=\&quot;#191919\&quot;&gt;&amp;#xA0;&lt;/mo&gt;&lt;mo mathcolor=\&quot;#FF0000\&quot;&gt;=&lt;/mo&gt;&lt;mo mathcolor=\&quot;#FF0000\&quot;&gt;&amp;gt;&lt;/mo&gt;&lt;mfrac mathcolor=\&quot;#191919\&quot;&gt;&lt;msub&gt;&lt;mi&gt;V&lt;/mi&gt;&lt;mi&gt;T&lt;/mi&gt;&lt;/msub&gt;&lt;msub&gt;&lt;mi&gt;R&lt;/mi&gt;&lt;mn&gt;1&lt;/mn&gt;&lt;/msub&gt;&lt;/mfrac&gt;&lt;mo mathcolor=\&quot;#191919\&quot;&gt;=&lt;/mo&gt;&lt;mo mathcolor=\&quot;#191919\&quot;&gt;-&lt;/mo&gt;&lt;mfrac mathcolor=\&quot;#191919\&quot;&gt;&lt;msub&gt;&lt;mi&gt;V&lt;/mi&gt;&lt;mi&gt;D&lt;/mi&gt;&lt;/msub&gt;&lt;msub&gt;&lt;mi&gt;R&lt;/mi&gt;&lt;mn&gt;2&lt;/mn&gt;&lt;/msub&gt;&lt;/mfrac&gt;&lt;mo mathcolor=\&quot;#191919\&quot;&gt;&amp;#xA0;&lt;/mo&gt;&lt;mo mathcolor=\&quot;#FF0000\&quot;&gt;=&lt;/mo&gt;&lt;mo mathcolor=\&quot;#FF0000\&quot;&gt;&amp;gt;&lt;/mo&gt;&lt;mo mathcolor=\&quot;#191919\&quot;&gt;&amp;#xA0;&lt;/mo&gt;&lt;msub&gt;&lt;mi mathcolor=\&quot;#191919\&quot;&gt;V&lt;/mi&gt;&lt;mi mathcolor=\&quot;#191919\&quot;&gt;T&lt;/mi&gt;&lt;/msub&gt;&lt;mo mathcolor=\&quot;#191919\&quot;&gt;=&lt;/mo&gt;&lt;mo mathcolor=\&quot;#191919\&quot;&gt;-&lt;/mo&gt;&lt;mfrac mathcolor=\&quot;#191919\&quot;&gt;&lt;msub&gt;&lt;mi&gt;R&lt;/mi&gt;&lt;mn&gt;1&lt;/mn&gt;&lt;/msub&gt;&lt;msub&gt;&lt;mi&gt;R&lt;/mi&gt;&lt;mn&gt;2&lt;/mn&gt;&lt;/msub&gt;&lt;/mfrac&gt;&lt;mo mathcolor=\&quot;#191919\&quot;&gt;&amp;#xD7;&lt;/mo&gt;&lt;msub&gt;&lt;mi mathcolor=\&quot;#191919\&quot;&gt;V&lt;/mi&gt;&lt;mi mathcolor=\&quot;#191919\&quot;&gt;D&lt;/mi&gt;&lt;/msub&gt;&lt;/math&gt;&quot;,&quot;origin&quot;:&quot;MathType Legacy&quot;,&quot;version&quot;:&quot;v3.18.0&quot;}" title="fraction numerator V subscript T over R subscript 1 plus V subscript D over R subscript 2 over denominator 1 over R subscript 1 plus 1 over R subscript 2 end fraction equals 0 space equals greater than space V subscript T over R subscript 1 plus V subscript D over R subscript 2 equals 0 space equals greater than V subscript T over R subscript 1 plus V subscript D over R subscript 2 equals 0 space equals greater than V subscript T over R subscript 1 equals negative V subscript D over R subscript 2 space equals greater than space V subscript T equals negative R subscript 1 over R subscript 2 cross times V subscript 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frac&gt;&lt;mrow&gt;&lt;mstyle displaystyle=\&quot;true\&quot;&gt;&lt;mfrac&gt;&lt;msub&gt;&lt;mi&gt;V&lt;/mi&gt;&lt;mi&gt;T&lt;/mi&gt;&lt;/msub&gt;&lt;msub&gt;&lt;mi&gt;R&lt;/mi&gt;&lt;mn&gt;1&lt;/mn&gt;&lt;/msub&gt;&lt;/mfrac&gt;&lt;/mstyle&gt;&lt;mo&gt;+&lt;/mo&gt;&lt;mstyle displaystyle=\&quot;true\&quot;&gt;&lt;mfrac&gt;&lt;msub&gt;&lt;mi&gt;V&lt;/mi&gt;&lt;mi&gt;D&lt;/mi&gt;&lt;/msub&gt;&lt;msub&gt;&lt;mi&gt;R&lt;/mi&gt;&lt;mn&gt;2&lt;/mn&gt;&lt;/msub&gt;&lt;/mfrac&gt;&lt;/mstyle&gt;&lt;/mrow&gt;&lt;mrow&gt;&lt;mstyle displaystyle=\&quot;true\&quot;&gt;&lt;mfrac&gt;&lt;mn&gt;1&lt;/mn&gt;&lt;msub&gt;&lt;mi&gt;R&lt;/mi&gt;&lt;mn&gt;1&lt;/mn&gt;&lt;/msub&gt;&lt;/mfrac&gt;&lt;/mstyle&gt;&lt;mo&gt;+&lt;/mo&gt;&lt;mstyle displaystyle=\&quot;true\&quot;&gt;&lt;mfrac&gt;&lt;mn&gt;1&lt;/mn&gt;&lt;msub&gt;&lt;mi&gt;R&lt;/mi&gt;&lt;mn&gt;2&lt;/mn&gt;&lt;/msub&gt;&lt;/mfrac&gt;&lt;/mstyle&gt;&lt;/mrow&gt;&lt;/mfrac&gt;&lt;mo&gt;=&lt;/mo&gt;&lt;mn&gt;0&lt;/mn&gt;&lt;mo&gt;&amp;#xA0;&lt;/mo&gt;&lt;mo mathcolor=\&quot;#FF0000\&quot;&gt;=&lt;/mo&gt;&lt;mo mathcolor=\&quot;#FF0000\&quot;&gt;&amp;gt;&lt;/mo&gt;&lt;mo&gt;&amp;#xA0;&lt;/mo&gt;&lt;mfrac&gt;&lt;msub&gt;&lt;mi&gt;V&lt;/mi&gt;&lt;mi&gt;T&lt;/mi&gt;&lt;/msub&gt;&lt;msub&gt;&lt;mi&gt;R&lt;/mi&gt;&lt;mn&gt;1&lt;/mn&gt;&lt;/msub&gt;&lt;/mfrac&gt;&lt;mo&gt;+&lt;/mo&gt;&lt;mfrac&gt;&lt;msub&gt;&lt;mi&gt;V&lt;/mi&gt;&lt;mi&gt;D&lt;/mi&gt;&lt;/msub&gt;&lt;msub&gt;&lt;mi&gt;R&lt;/mi&gt;&lt;mn&gt;2&lt;/mn&gt;&lt;/msub&gt;&lt;/mfrac&gt;&lt;mo&gt;=&lt;/mo&gt;&lt;mn&gt;0&lt;/mn&gt;&lt;mo&gt;&amp;#xA0;&lt;/mo&gt;&lt;mo mathcolor=\&quot;#FF0000\&quot;&gt;=&lt;/mo&gt;&lt;mo mathcolor=\&quot;#FF0000\&quot;&gt;&amp;gt;&lt;/mo&gt;&lt;mfrac mathcolor=\&quot;#191919\&quot;&gt;&lt;msub&gt;&lt;mi&gt;V&lt;/mi&gt;&lt;mi&gt;T&lt;/mi&gt;&lt;/msub&gt;&lt;msub&gt;&lt;mi&gt;R&lt;/mi&gt;&lt;mn&gt;1&lt;/mn&gt;&lt;/msub&gt;&lt;/mfrac&gt;&lt;mo mathcolor=\&quot;#191919\&quot;&gt;+&lt;/mo&gt;&lt;mfrac mathcolor=\&quot;#191919\&quot;&gt;&lt;msub&gt;&lt;mi&gt;V&lt;/mi&gt;&lt;mi&gt;D&lt;/mi&gt;&lt;/msub&gt;&lt;msub&gt;&lt;mi&gt;R&lt;/mi&gt;&lt;mn&gt;2&lt;/mn&gt;&lt;/msub&gt;&lt;/mfrac&gt;&lt;mo mathcolor=\&quot;#191919\&quot;&gt;=&lt;/mo&gt;&lt;mn mathcolor=\&quot;#191919\&quot;&gt;0&lt;/mn&gt;&lt;mo mathcolor=\&quot;#191919\&quot;&gt;&amp;#xA0;&lt;/mo&gt;&lt;mo mathcolor=\&quot;#FF0000\&quot;&gt;=&lt;/mo&gt;&lt;mo mathcolor=\&quot;#FF0000\&quot;&gt;&amp;gt;&lt;/mo&gt;&lt;mfrac mathcolor=\&quot;#191919\&quot;&gt;&lt;msub&gt;&lt;mi&gt;V&lt;/mi&gt;&lt;mi&gt;T&lt;/mi&gt;&lt;/msub&gt;&lt;msub&gt;&lt;mi&gt;R&lt;/mi&gt;&lt;mn&gt;1&lt;/mn&gt;&lt;/msub&gt;&lt;/mfrac&gt;&lt;mo mathcolor=\&quot;#191919\&quot;&gt;=&lt;/mo&gt;&lt;mo mathcolor=\&quot;#191919\&quot;&gt;-&lt;/mo&gt;&lt;mfrac mathcolor=\&quot;#191919\&quot;&gt;&lt;msub&gt;&lt;mi&gt;V&lt;/mi&gt;&lt;mi&gt;D&lt;/mi&gt;&lt;/msub&gt;&lt;msub&gt;&lt;mi&gt;R&lt;/mi&gt;&lt;mn&gt;2&lt;/mn&gt;&lt;/msub&gt;&lt;/mfrac&gt;&lt;mo mathcolor=\&quot;#191919\&quot;&gt;&amp;#xA0;&lt;/mo&gt;&lt;mo mathcolor=\&quot;#FF0000\&quot;&gt;=&lt;/mo&gt;&lt;mo mathcolor=\&quot;#FF0000\&quot;&gt;&amp;gt;&lt;/mo&gt;&lt;mo mathcolor=\&quot;#191919\&quot;&gt;&amp;#xA0;&lt;/mo&gt;&lt;msub&gt;&lt;mi mathcolor=\&quot;#191919\&quot;&gt;V&lt;/mi&gt;&lt;mi mathcolor=\&quot;#191919\&quot;&gt;T&lt;/mi&gt;&lt;/msub&gt;&lt;mo mathcolor=\&quot;#191919\&quot;&gt;=&lt;/mo&gt;&lt;mo mathcolor=\&quot;#191919\&quot;&gt;-&lt;/mo&gt;&lt;mfrac mathcolor=\&quot;#191919\&quot;&gt;&lt;msub&gt;&lt;mi&gt;R&lt;/mi&gt;&lt;mn&gt;1&lt;/mn&gt;&lt;/msub&gt;&lt;msub&gt;&lt;mi&gt;R&lt;/mi&gt;&lt;mn&gt;2&lt;/mn&gt;&lt;/msub&gt;&lt;/mfrac&gt;&lt;mo mathcolor=\&quot;#191919\&quot;&gt;&amp;#xD7;&lt;/mo&gt;&lt;msub&gt;&lt;mi mathcolor=\&quot;#191919\&quot;&gt;V&lt;/mi&gt;&lt;mi mathcolor=\&quot;#191919\&quot;&gt;D&lt;/mi&gt;&lt;/msub&gt;&lt;/math&gt;&quot;,&quot;origin&quot;:&quot;MathType Legacy&quot;,&quot;version&quot;:&quot;v3.18.0&quot;}" title="fraction numerator V subscript T over R subscript 1 plus V subscript D over R subscript 2 over denominator 1 over R subscript 1 plus 1 over R subscript 2 end fraction equals 0 space equals greater than space V subscript T over R subscript 1 plus V subscript D over R subscript 2 equals 0 space equals greater than V subscript T over R subscript 1 plus V subscript D over R subscript 2 equals 0 space equals greater than V subscript T over R subscript 1 equals negative V subscript D over R subscript 2 space equals greater than space V subscript T equals negative R subscript 1 over R subscript 2 cross times V subscript 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351" cy="943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A4B31CF" w14:textId="77777777" w:rsidR="00D47676" w:rsidRDefault="00D47676" w:rsidP="00CC5EC3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ro-RO"/>
        </w:rPr>
      </w:pPr>
    </w:p>
    <w:p w14:paraId="64549882" w14:textId="6E1CD58F" w:rsidR="00D47676" w:rsidRPr="00D47676" w:rsidRDefault="00D47676" w:rsidP="00CC5EC3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Alegem R</w:t>
      </w:r>
      <w:r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1</w:t>
      </w:r>
      <w:r>
        <w:rPr>
          <w:rFonts w:ascii="Times New Roman" w:hAnsi="Times New Roman" w:cs="Times New Roman"/>
          <w:sz w:val="24"/>
          <w:szCs w:val="24"/>
          <w:lang w:val="ro-RO"/>
        </w:rPr>
        <w:t>=1kΩ, R</w:t>
      </w:r>
      <w:r>
        <w:rPr>
          <w:rFonts w:ascii="Times New Roman" w:hAnsi="Times New Roman" w:cs="Times New Roman"/>
          <w:sz w:val="24"/>
          <w:szCs w:val="24"/>
          <w:vertAlign w:val="subscript"/>
          <w:lang w:val="ro-RO"/>
        </w:rPr>
        <w:t>2</w:t>
      </w:r>
      <w:r>
        <w:rPr>
          <w:rFonts w:ascii="Times New Roman" w:hAnsi="Times New Roman" w:cs="Times New Roman"/>
          <w:sz w:val="24"/>
          <w:szCs w:val="24"/>
          <w:lang w:val="ro-RO"/>
        </w:rPr>
        <w:t>=2k</w:t>
      </w:r>
      <w:r w:rsidR="00C45A3F">
        <w:rPr>
          <w:rFonts w:ascii="Times New Roman" w:hAnsi="Times New Roman" w:cs="Times New Roman"/>
          <w:sz w:val="24"/>
          <w:szCs w:val="24"/>
          <w:lang w:val="ro-RO"/>
        </w:rPr>
        <w:t>Ω</w:t>
      </w:r>
    </w:p>
    <w:p w14:paraId="684E5178" w14:textId="77777777" w:rsidR="00D47676" w:rsidRDefault="00D47676" w:rsidP="00CC5EC3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ro-RO"/>
        </w:rPr>
      </w:pPr>
    </w:p>
    <w:p w14:paraId="7E1D12A6" w14:textId="1FA481A7" w:rsidR="000510B6" w:rsidRPr="00C8588E" w:rsidRDefault="00C45A3F" w:rsidP="00CC5EC3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104"/>
        </w:rPr>
        <w:drawing>
          <wp:inline distT="0" distB="0" distL="0" distR="0" wp14:anchorId="050EA755" wp14:editId="683C87D2">
            <wp:extent cx="3557693" cy="1075690"/>
            <wp:effectExtent l="0" t="0" r="0" b="0"/>
            <wp:docPr id="1990594139" name="Picture 1990594139" descr="{&quot;mathml&quot;:&quot;&lt;math style=\&quot;font-family:stix;font-size:12px;\&quot; xmlns=\&quot;http://www.w3.org/1998/Math/MathML\&quot;&gt;&lt;mfenced open=\&quot;{\&quot; close=\&quot;\&quot;&gt;&lt;mtable columnalign=\&quot;left\&quot;&gt;&lt;mtr&gt;&lt;mtd&gt;&lt;msub&gt;&lt;mi&gt;V&lt;/mi&gt;&lt;mrow&gt;&lt;mi&gt;P&lt;/mi&gt;&lt;mi&gt;S&lt;/mi&gt;&lt;/mrow&gt;&lt;/msub&gt;&lt;mo&gt;=&lt;/mo&gt;&lt;mo&gt;-&lt;/mo&gt;&lt;mfrac&gt;&lt;msub&gt;&lt;mi&gt;R&lt;/mi&gt;&lt;mn&gt;1&lt;/mn&gt;&lt;/msub&gt;&lt;msub&gt;&lt;mi&gt;R&lt;/mi&gt;&lt;mn&gt;2&lt;/mn&gt;&lt;/msub&gt;&lt;/mfrac&gt;&lt;mo&gt;&amp;#xD7;&lt;/mo&gt;&lt;mfenced&gt;&lt;mrow&gt;&lt;mo&gt;-&lt;/mo&gt;&lt;msub&gt;&lt;mi&gt;V&lt;/mi&gt;&lt;mrow&gt;&lt;mi&gt;C&lt;/mi&gt;&lt;mi&gt;C&lt;/mi&gt;&lt;/mrow&gt;&lt;/msub&gt;&lt;/mrow&gt;&lt;/mfenced&gt;&lt;mo&gt;=&lt;/mo&gt;&lt;mo&gt;-&lt;/mo&gt;&lt;mfrac&gt;&lt;mrow&gt;&lt;mn&gt;1&lt;/mn&gt;&lt;mi&gt;k&lt;/mi&gt;&lt;mi&gt;&amp;#x3A9;&lt;/mi&gt;&lt;/mrow&gt;&lt;mrow&gt;&lt;mn&gt;2&lt;/mn&gt;&lt;mi&gt;k&lt;/mi&gt;&lt;mi&gt;&amp;#x3A9;&lt;/mi&gt;&lt;/mrow&gt;&lt;/mfrac&gt;&lt;mo&gt;&amp;#xD7;&lt;/mo&gt;&lt;mfenced&gt;&lt;mrow&gt;&lt;mo&gt;-&lt;/mo&gt;&lt;mn&gt;15&lt;/mn&gt;&lt;mi&gt;V&lt;/mi&gt;&lt;/mrow&gt;&lt;/mfenced&gt;&lt;mo&gt;=&lt;/mo&gt;&lt;mn&gt;7&lt;/mn&gt;&lt;mo&gt;.&lt;/mo&gt;&lt;mn&gt;5&lt;/mn&gt;&lt;mi&gt;V&lt;/mi&gt;&lt;/mtd&gt;&lt;/mtr&gt;&lt;mtr&gt;&lt;mtd&gt;&lt;msub&gt;&lt;mi&gt;V&lt;/mi&gt;&lt;mrow&gt;&lt;mi&gt;P&lt;/mi&gt;&lt;mi&gt;J&lt;/mi&gt;&lt;/mrow&gt;&lt;/msub&gt;&lt;mo&gt;=&lt;/mo&gt;&lt;mo&gt;-&lt;/mo&gt;&lt;mfrac&gt;&lt;msub&gt;&lt;mi&gt;R&lt;/mi&gt;&lt;mn&gt;1&lt;/mn&gt;&lt;/msub&gt;&lt;msub&gt;&lt;mi&gt;R&lt;/mi&gt;&lt;mn&gt;2&lt;/mn&gt;&lt;/msub&gt;&lt;/mfrac&gt;&lt;mo&gt;&amp;#xD7;&lt;/mo&gt;&lt;msub&gt;&lt;mi&gt;V&lt;/mi&gt;&lt;mrow&gt;&lt;mi&gt;C&lt;/mi&gt;&lt;mi&gt;C&lt;/mi&gt;&lt;/mrow&gt;&lt;/msub&gt;&lt;mo&gt;=&lt;/mo&gt;&lt;mo&gt;-&lt;/mo&gt;&lt;mfrac&gt;&lt;mrow&gt;&lt;mn&gt;1&lt;/mn&gt;&lt;mi&gt;k&lt;/mi&gt;&lt;mi&gt;&amp;#x3A9;&lt;/mi&gt;&lt;/mrow&gt;&lt;mrow&gt;&lt;mn&gt;2&lt;/mn&gt;&lt;mi&gt;k&lt;/mi&gt;&lt;mi&gt;&amp;#x3A9;&lt;/mi&gt;&lt;/mrow&gt;&lt;/mfrac&gt;&lt;mo&gt;&amp;#xD7;&lt;/mo&gt;&lt;mn&gt;15&lt;/mn&gt;&lt;mi&gt;V&lt;/mi&gt;&lt;mo&gt;=&lt;/mo&gt;&lt;mo&gt;-&lt;/mo&gt;&lt;mn&gt;7&lt;/mn&gt;&lt;mo&gt;.&lt;/mo&gt;&lt;mn&gt;5&lt;/mn&gt;&lt;mi&gt;V&lt;/mi&gt;&lt;/mtd&gt;&lt;/mtr&gt;&lt;/mtable&gt;&lt;/mfenced&gt;&lt;/math&gt;&quot;,&quot;origin&quot;:&quot;MathType Legacy&quot;,&quot;version&quot;:&quot;v3.18.0&quot;}" title="open curly brackets table row cell V subscript P S end subscript equals negative R subscript 1 over R subscript 2 cross times open parentheses negative V subscript C C end subscript close parentheses equals negative fraction numerator 1 k capital omega over denominator 2 k capital omega end fraction cross times open parentheses negative 15 V close parentheses equals 7.5 V end cell row cell V subscript P J end subscript equals negative R subscript 1 over R subscript 2 cross times V subscript C C end subscript equals negative fraction numerator 1 k capital omega over denominator 2 k capital omega end fraction cross times 15 V equals negative 7.5 V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fenced open=\&quot;{\&quot; close=\&quot;\&quot;&gt;&lt;mtable columnalign=\&quot;left\&quot;&gt;&lt;mtr&gt;&lt;mtd&gt;&lt;msub&gt;&lt;mi&gt;V&lt;/mi&gt;&lt;mrow&gt;&lt;mi&gt;P&lt;/mi&gt;&lt;mi&gt;S&lt;/mi&gt;&lt;/mrow&gt;&lt;/msub&gt;&lt;mo&gt;=&lt;/mo&gt;&lt;mo&gt;-&lt;/mo&gt;&lt;mfrac&gt;&lt;msub&gt;&lt;mi&gt;R&lt;/mi&gt;&lt;mn&gt;1&lt;/mn&gt;&lt;/msub&gt;&lt;msub&gt;&lt;mi&gt;R&lt;/mi&gt;&lt;mn&gt;2&lt;/mn&gt;&lt;/msub&gt;&lt;/mfrac&gt;&lt;mo&gt;&amp;#xD7;&lt;/mo&gt;&lt;mfenced&gt;&lt;mrow&gt;&lt;mo&gt;-&lt;/mo&gt;&lt;msub&gt;&lt;mi&gt;V&lt;/mi&gt;&lt;mrow&gt;&lt;mi&gt;C&lt;/mi&gt;&lt;mi&gt;C&lt;/mi&gt;&lt;/mrow&gt;&lt;/msub&gt;&lt;/mrow&gt;&lt;/mfenced&gt;&lt;mo&gt;=&lt;/mo&gt;&lt;mo&gt;-&lt;/mo&gt;&lt;mfrac&gt;&lt;mrow&gt;&lt;mn&gt;1&lt;/mn&gt;&lt;mi&gt;k&lt;/mi&gt;&lt;mi&gt;&amp;#x3A9;&lt;/mi&gt;&lt;/mrow&gt;&lt;mrow&gt;&lt;mn&gt;2&lt;/mn&gt;&lt;mi&gt;k&lt;/mi&gt;&lt;mi&gt;&amp;#x3A9;&lt;/mi&gt;&lt;/mrow&gt;&lt;/mfrac&gt;&lt;mo&gt;&amp;#xD7;&lt;/mo&gt;&lt;mfenced&gt;&lt;mrow&gt;&lt;mo&gt;-&lt;/mo&gt;&lt;mn&gt;15&lt;/mn&gt;&lt;mi&gt;V&lt;/mi&gt;&lt;/mrow&gt;&lt;/mfenced&gt;&lt;mo&gt;=&lt;/mo&gt;&lt;mn&gt;7&lt;/mn&gt;&lt;mo&gt;.&lt;/mo&gt;&lt;mn&gt;5&lt;/mn&gt;&lt;mi&gt;V&lt;/mi&gt;&lt;/mtd&gt;&lt;/mtr&gt;&lt;mtr&gt;&lt;mtd&gt;&lt;msub&gt;&lt;mi&gt;V&lt;/mi&gt;&lt;mrow&gt;&lt;mi&gt;P&lt;/mi&gt;&lt;mi&gt;J&lt;/mi&gt;&lt;/mrow&gt;&lt;/msub&gt;&lt;mo&gt;=&lt;/mo&gt;&lt;mo&gt;-&lt;/mo&gt;&lt;mfrac&gt;&lt;msub&gt;&lt;mi&gt;R&lt;/mi&gt;&lt;mn&gt;1&lt;/mn&gt;&lt;/msub&gt;&lt;msub&gt;&lt;mi&gt;R&lt;/mi&gt;&lt;mn&gt;2&lt;/mn&gt;&lt;/msub&gt;&lt;/mfrac&gt;&lt;mo&gt;&amp;#xD7;&lt;/mo&gt;&lt;msub&gt;&lt;mi&gt;V&lt;/mi&gt;&lt;mrow&gt;&lt;mi&gt;C&lt;/mi&gt;&lt;mi&gt;C&lt;/mi&gt;&lt;/mrow&gt;&lt;/msub&gt;&lt;mo&gt;=&lt;/mo&gt;&lt;mo&gt;-&lt;/mo&gt;&lt;mfrac&gt;&lt;mrow&gt;&lt;mn&gt;1&lt;/mn&gt;&lt;mi&gt;k&lt;/mi&gt;&lt;mi&gt;&amp;#x3A9;&lt;/mi&gt;&lt;/mrow&gt;&lt;mrow&gt;&lt;mn&gt;2&lt;/mn&gt;&lt;mi&gt;k&lt;/mi&gt;&lt;mi&gt;&amp;#x3A9;&lt;/mi&gt;&lt;/mrow&gt;&lt;/mfrac&gt;&lt;mo&gt;&amp;#xD7;&lt;/mo&gt;&lt;mn&gt;15&lt;/mn&gt;&lt;mi&gt;V&lt;/mi&gt;&lt;mo&gt;=&lt;/mo&gt;&lt;mo&gt;-&lt;/mo&gt;&lt;mn&gt;7&lt;/mn&gt;&lt;mo&gt;.&lt;/mo&gt;&lt;mn&gt;5&lt;/mn&gt;&lt;mi&gt;V&lt;/mi&gt;&lt;/mtd&gt;&lt;/mtr&gt;&lt;/mtable&gt;&lt;/mfenced&gt;&lt;/math&gt;&quot;,&quot;origin&quot;:&quot;MathType Legacy&quot;,&quot;version&quot;:&quot;v3.18.0&quot;}" title="open curly brackets table row cell V subscript P S end subscript equals negative R subscript 1 over R subscript 2 cross times open parentheses negative V subscript C C end subscript close parentheses equals negative fraction numerator 1 k capital omega over denominator 2 k capital omega end fraction cross times open parentheses negative 15 V close parentheses equals 7.5 V end cell row cell V subscript P J end subscript equals negative R subscript 1 over R subscript 2 cross times V subscript C C end subscript equals negative fraction numerator 1 k capital omega over denominator 2 k capital omega end fraction cross times 15 V equals negative 7.5 V end cell end table clos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693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B502" w14:textId="77777777" w:rsidR="00CC5EC3" w:rsidRPr="00C8588E" w:rsidRDefault="00CC5EC3" w:rsidP="00CC5EC3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val="ro-RO"/>
        </w:rPr>
      </w:pPr>
    </w:p>
    <w:p w14:paraId="5BE72BBA" w14:textId="76506ED7" w:rsidR="000510B6" w:rsidRPr="00F314EE" w:rsidRDefault="00BA3725" w:rsidP="005D3D7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T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– tensiunea de la ie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irea integratorului</w:t>
      </w:r>
    </w:p>
    <w:p w14:paraId="642C902B" w14:textId="09FB9566" w:rsidR="00BA3725" w:rsidRPr="00F314EE" w:rsidRDefault="00BA3725" w:rsidP="005D3D7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D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– tensiunea de la ie</w:t>
      </w:r>
      <w:r w:rsidR="00186D6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irea comparatorului</w:t>
      </w:r>
    </w:p>
    <w:p w14:paraId="012D0B35" w14:textId="07BEBCC6" w:rsidR="00BA3725" w:rsidRPr="00F314EE" w:rsidRDefault="00BA3725" w:rsidP="005D3D7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CC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– tensiunea de alimentare</w:t>
      </w:r>
    </w:p>
    <w:p w14:paraId="3BBC7F7A" w14:textId="1B223ACE" w:rsidR="00BA3725" w:rsidRPr="00F314EE" w:rsidRDefault="00BA3725" w:rsidP="005D3D7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PS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/V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PJ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– tensiunea de prag sus/jos</w:t>
      </w:r>
    </w:p>
    <w:p w14:paraId="22D5FB3E" w14:textId="77777777" w:rsidR="00BA3725" w:rsidRPr="00C8588E" w:rsidRDefault="00BA3725" w:rsidP="005D3D7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619448AD" w14:textId="77777777" w:rsidR="00CC5EC3" w:rsidRDefault="00CC5EC3" w:rsidP="005D3D7C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D5ED13C" w14:textId="77777777" w:rsidR="00350F28" w:rsidRPr="00714B4C" w:rsidRDefault="00350F28" w:rsidP="00714B4C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063DCE6" w14:textId="5C4963A8" w:rsidR="00BA3725" w:rsidRPr="00BB5144" w:rsidRDefault="00BA3725" w:rsidP="00BB5144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bookmarkStart w:id="1" w:name="_Hlk198391767"/>
      <w:r w:rsidRPr="00BB5144">
        <w:rPr>
          <w:rFonts w:ascii="Times New Roman" w:hAnsi="Times New Roman" w:cs="Times New Roman"/>
          <w:color w:val="C00000"/>
          <w:sz w:val="32"/>
          <w:szCs w:val="32"/>
          <w:lang w:val="ro-RO"/>
        </w:rPr>
        <w:t>Calculul perioadei</w:t>
      </w:r>
      <w:r w:rsidR="00E3676E" w:rsidRPr="00BB5144">
        <w:rPr>
          <w:rFonts w:ascii="Times New Roman" w:hAnsi="Times New Roman" w:cs="Times New Roman"/>
          <w:color w:val="C00000"/>
          <w:sz w:val="32"/>
          <w:szCs w:val="32"/>
          <w:lang w:val="ro-RO"/>
        </w:rPr>
        <w:t>, frecven</w:t>
      </w:r>
      <w:r w:rsidR="00186D68">
        <w:rPr>
          <w:rFonts w:ascii="Times New Roman" w:hAnsi="Times New Roman" w:cs="Times New Roman"/>
          <w:color w:val="C00000"/>
          <w:sz w:val="32"/>
          <w:szCs w:val="32"/>
          <w:lang w:val="ro-RO"/>
        </w:rPr>
        <w:t>ț</w:t>
      </w:r>
      <w:r w:rsidR="00E3676E" w:rsidRPr="00BB5144">
        <w:rPr>
          <w:rFonts w:ascii="Times New Roman" w:hAnsi="Times New Roman" w:cs="Times New Roman"/>
          <w:color w:val="C00000"/>
          <w:sz w:val="32"/>
          <w:szCs w:val="32"/>
          <w:lang w:val="ro-RO"/>
        </w:rPr>
        <w:t>ei</w:t>
      </w:r>
      <w:r w:rsidRPr="00BB5144">
        <w:rPr>
          <w:rFonts w:ascii="Times New Roman" w:hAnsi="Times New Roman" w:cs="Times New Roman"/>
          <w:color w:val="C00000"/>
          <w:sz w:val="32"/>
          <w:szCs w:val="32"/>
          <w:lang w:val="ro-RO"/>
        </w:rPr>
        <w:t xml:space="preserve"> </w:t>
      </w:r>
      <w:r w:rsidR="00186D68">
        <w:rPr>
          <w:rFonts w:ascii="Times New Roman" w:hAnsi="Times New Roman" w:cs="Times New Roman"/>
          <w:color w:val="C00000"/>
          <w:sz w:val="32"/>
          <w:szCs w:val="32"/>
          <w:lang w:val="ro-RO"/>
        </w:rPr>
        <w:t>ș</w:t>
      </w:r>
      <w:r w:rsidRPr="00BB5144">
        <w:rPr>
          <w:rFonts w:ascii="Times New Roman" w:hAnsi="Times New Roman" w:cs="Times New Roman"/>
          <w:color w:val="C00000"/>
          <w:sz w:val="32"/>
          <w:szCs w:val="32"/>
          <w:lang w:val="ro-RO"/>
        </w:rPr>
        <w:t>i a regimului tranzitoriu</w:t>
      </w:r>
    </w:p>
    <w:bookmarkEnd w:id="1"/>
    <w:p w14:paraId="5AA4F082" w14:textId="77777777" w:rsidR="005E4C71" w:rsidRPr="00C8588E" w:rsidRDefault="005E4C71" w:rsidP="005E4C71">
      <w:pPr>
        <w:pStyle w:val="ListParagraph"/>
        <w:ind w:left="108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0F44587B" w14:textId="61AB081C" w:rsidR="005E4C71" w:rsidRPr="00C8588E" w:rsidRDefault="00350F28" w:rsidP="00350F28">
      <w:pPr>
        <w:pStyle w:val="Caption"/>
        <w:ind w:left="72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158"/>
        </w:rPr>
        <w:drawing>
          <wp:inline distT="0" distB="0" distL="0" distR="0" wp14:anchorId="77959A97" wp14:editId="15101D6D">
            <wp:extent cx="2381504" cy="1574800"/>
            <wp:effectExtent l="0" t="0" r="0" b="0"/>
            <wp:docPr id="61244793" name="Picture 61244793" descr="{&quot;mathml&quot;:&quot;&lt;math style=\&quot;font-family:stix;font-size:12px;\&quot; xmlns=\&quot;http://www.w3.org/1998/Math/MathML\&quot;&gt;&lt;mfenced open=\&quot;{\&quot; close=\&quot;\&quot;&gt;&lt;mtable columnalign=\&quot;left\&quot;&gt;&lt;mtr&gt;&lt;mtd&gt;&lt;msub&gt;&lt;mi&gt;V&lt;/mi&gt;&lt;mi&gt;T&lt;/mi&gt;&lt;/msub&gt;&lt;mfenced&gt;&lt;mi&gt;t&lt;/mi&gt;&lt;/mfenced&gt;&lt;mo&gt;=&lt;/mo&gt;&lt;msub&gt;&lt;mi&gt;V&lt;/mi&gt;&lt;mi&gt;C&lt;/mi&gt;&lt;/msub&gt;&lt;mfenced&gt;&lt;mn&gt;0&lt;/mn&gt;&lt;/mfenced&gt;&lt;mo&gt;+&lt;/mo&gt;&lt;mfrac&gt;&lt;mn&gt;1&lt;/mn&gt;&lt;mi&gt;C&lt;/mi&gt;&lt;/mfrac&gt;&lt;mo&gt;&amp;#x222B;&lt;/mo&gt;&lt;msub&gt;&lt;mi&gt;i&lt;/mi&gt;&lt;mi&gt;C&lt;/mi&gt;&lt;/msub&gt;&lt;mo&gt;&amp;#xA0;&lt;/mo&gt;&lt;mo&gt;d&lt;/mo&gt;&lt;mi&gt;t&lt;/mi&gt;&lt;mo&gt;&amp;#xA0;&lt;/mo&gt;&lt;mfenced&gt;&lt;mn&gt;3&lt;/mn&gt;&lt;/mfenced&gt;&lt;/mtd&gt;&lt;/mtr&gt;&lt;mtr&gt;&lt;mtd&gt;&lt;msub&gt;&lt;mi&gt;i&lt;/mi&gt;&lt;mi&gt;C&lt;/mi&gt;&lt;/msub&gt;&lt;mo&gt;=&lt;/mo&gt;&lt;mfrac&gt;&lt;mrow&gt;&lt;msub&gt;&lt;mi&gt;V&lt;/mi&gt;&lt;mi&gt;D&lt;/mi&gt;&lt;/msub&gt;&lt;mfenced&gt;&lt;mi&gt;t&lt;/mi&gt;&lt;/mfenced&gt;&lt;/mrow&gt;&lt;msub&gt;&lt;mi&gt;R&lt;/mi&gt;&lt;mn&gt;3&lt;/mn&gt;&lt;/msub&gt;&lt;/mfrac&gt;&lt;mo&gt;&amp;#xA0;&lt;/mo&gt;&lt;mfenced&gt;&lt;mn&gt;4&lt;/mn&gt;&lt;/mfenced&gt;&lt;/mtd&gt;&lt;/mtr&gt;&lt;mtr&gt;&lt;mtd&gt;&lt;msub&gt;&lt;mi&gt;V&lt;/mi&gt;&lt;mi&gt;T&lt;/mi&gt;&lt;/msub&gt;&lt;mfenced&gt;&lt;mi&gt;t&lt;/mi&gt;&lt;/mfenced&gt;&lt;mo&gt;=&lt;/mo&gt;&lt;msub&gt;&lt;mi&gt;V&lt;/mi&gt;&lt;mi&gt;C&lt;/mi&gt;&lt;/msub&gt;&lt;mfenced&gt;&lt;mn&gt;0&lt;/mn&gt;&lt;/mfenced&gt;&lt;mo&gt;+&lt;/mo&gt;&lt;mfrac&gt;&lt;mrow&gt;&lt;mo&gt;&amp;#xB1;&lt;/mo&gt;&lt;msub&gt;&lt;mi&gt;V&lt;/mi&gt;&lt;mrow&gt;&lt;mi&gt;C&lt;/mi&gt;&lt;mi&gt;C&lt;/mi&gt;&lt;/mrow&gt;&lt;/msub&gt;&lt;/mrow&gt;&lt;mrow&gt;&lt;msub&gt;&lt;mi&gt;R&lt;/mi&gt;&lt;mn&gt;3&lt;/mn&gt;&lt;/msub&gt;&lt;mi&gt;C&lt;/mi&gt;&lt;/mrow&gt;&lt;/mfrac&gt;&lt;mi&gt;t&lt;/mi&gt;&lt;mo&gt;&amp;#xA0;&lt;/mo&gt;&lt;mfenced&gt;&lt;mn&gt;5&lt;/mn&gt;&lt;/mfenced&gt;&lt;/mtd&gt;&lt;/mtr&gt;&lt;/mtable&gt;&lt;/mfenced&gt;&lt;/math&gt;&quot;,&quot;origin&quot;:&quot;MathType Legacy&quot;,&quot;version&quot;:&quot;v3.18.0&quot;}" title="open curly brackets table row cell V subscript T open parentheses t close parentheses equals V subscript C open parentheses 0 close parentheses plus 1 over C integral i subscript C space d t space open parentheses 3 close parentheses end cell row cell i subscript C equals fraction numerator V subscript D open parentheses t close parentheses over denominator R subscript 3 end fraction space open parentheses 4 close parentheses end cell row cell V subscript T open parentheses t close parentheses equals V subscript C open parentheses 0 close parentheses plus fraction numerator plus-or-minus V subscript C C end subscript over denominator R subscript 3 C end fraction t space open parentheses 5 close parentheses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fenced open=\&quot;{\&quot; close=\&quot;\&quot;&gt;&lt;mtable columnalign=\&quot;left\&quot;&gt;&lt;mtr&gt;&lt;mtd&gt;&lt;msub&gt;&lt;mi&gt;V&lt;/mi&gt;&lt;mi&gt;T&lt;/mi&gt;&lt;/msub&gt;&lt;mfenced&gt;&lt;mi&gt;t&lt;/mi&gt;&lt;/mfenced&gt;&lt;mo&gt;=&lt;/mo&gt;&lt;msub&gt;&lt;mi&gt;V&lt;/mi&gt;&lt;mi&gt;C&lt;/mi&gt;&lt;/msub&gt;&lt;mfenced&gt;&lt;mn&gt;0&lt;/mn&gt;&lt;/mfenced&gt;&lt;mo&gt;+&lt;/mo&gt;&lt;mfrac&gt;&lt;mn&gt;1&lt;/mn&gt;&lt;mi&gt;C&lt;/mi&gt;&lt;/mfrac&gt;&lt;mo&gt;&amp;#x222B;&lt;/mo&gt;&lt;msub&gt;&lt;mi&gt;i&lt;/mi&gt;&lt;mi&gt;C&lt;/mi&gt;&lt;/msub&gt;&lt;mo&gt;&amp;#xA0;&lt;/mo&gt;&lt;mo&gt;d&lt;/mo&gt;&lt;mi&gt;t&lt;/mi&gt;&lt;mo&gt;&amp;#xA0;&lt;/mo&gt;&lt;mfenced&gt;&lt;mn&gt;3&lt;/mn&gt;&lt;/mfenced&gt;&lt;/mtd&gt;&lt;/mtr&gt;&lt;mtr&gt;&lt;mtd&gt;&lt;msub&gt;&lt;mi&gt;i&lt;/mi&gt;&lt;mi&gt;C&lt;/mi&gt;&lt;/msub&gt;&lt;mo&gt;=&lt;/mo&gt;&lt;mfrac&gt;&lt;mrow&gt;&lt;msub&gt;&lt;mi&gt;V&lt;/mi&gt;&lt;mi&gt;D&lt;/mi&gt;&lt;/msub&gt;&lt;mfenced&gt;&lt;mi&gt;t&lt;/mi&gt;&lt;/mfenced&gt;&lt;/mrow&gt;&lt;msub&gt;&lt;mi&gt;R&lt;/mi&gt;&lt;mn&gt;3&lt;/mn&gt;&lt;/msub&gt;&lt;/mfrac&gt;&lt;mo&gt;&amp;#xA0;&lt;/mo&gt;&lt;mfenced&gt;&lt;mn&gt;4&lt;/mn&gt;&lt;/mfenced&gt;&lt;/mtd&gt;&lt;/mtr&gt;&lt;mtr&gt;&lt;mtd&gt;&lt;msub&gt;&lt;mi&gt;V&lt;/mi&gt;&lt;mi&gt;T&lt;/mi&gt;&lt;/msub&gt;&lt;mfenced&gt;&lt;mi&gt;t&lt;/mi&gt;&lt;/mfenced&gt;&lt;mo&gt;=&lt;/mo&gt;&lt;msub&gt;&lt;mi&gt;V&lt;/mi&gt;&lt;mi&gt;C&lt;/mi&gt;&lt;/msub&gt;&lt;mfenced&gt;&lt;mn&gt;0&lt;/mn&gt;&lt;/mfenced&gt;&lt;mo&gt;+&lt;/mo&gt;&lt;mfrac&gt;&lt;mrow&gt;&lt;mo&gt;&amp;#xB1;&lt;/mo&gt;&lt;msub&gt;&lt;mi&gt;V&lt;/mi&gt;&lt;mrow&gt;&lt;mi&gt;C&lt;/mi&gt;&lt;mi&gt;C&lt;/mi&gt;&lt;/mrow&gt;&lt;/msub&gt;&lt;/mrow&gt;&lt;mrow&gt;&lt;msub&gt;&lt;mi&gt;R&lt;/mi&gt;&lt;mn&gt;3&lt;/mn&gt;&lt;/msub&gt;&lt;mi&gt;C&lt;/mi&gt;&lt;/mrow&gt;&lt;/mfrac&gt;&lt;mi&gt;t&lt;/mi&gt;&lt;mo&gt;&amp;#xA0;&lt;/mo&gt;&lt;mfenced&gt;&lt;mn&gt;5&lt;/mn&gt;&lt;/mfenced&gt;&lt;/mtd&gt;&lt;/mtr&gt;&lt;/mtable&gt;&lt;/mfenced&gt;&lt;/math&gt;&quot;,&quot;origin&quot;:&quot;MathType Legacy&quot;,&quot;version&quot;:&quot;v3.18.0&quot;}" title="open curly brackets table row cell V subscript T open parentheses t close parentheses equals V subscript C open parentheses 0 close parentheses plus 1 over C integral i subscript C space d t space open parentheses 3 close parentheses end cell row cell i subscript C equals fraction numerator V subscript D open parentheses t close parentheses over denominator R subscript 3 end fraction space open parentheses 4 close parentheses end cell row cell V subscript T open parentheses t close parentheses equals V subscript C open parentheses 0 close parentheses plus fraction numerator plus-or-minus V subscript C C end subscript over denominator R subscript 3 C end fraction t space open parentheses 5 close parentheses end cell end table clos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04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C292" w14:textId="77777777" w:rsidR="005E4C71" w:rsidRPr="00C8588E" w:rsidRDefault="005E4C71" w:rsidP="005E4C71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4A7FA4DB" w14:textId="77777777" w:rsidR="00BA3725" w:rsidRPr="00C8588E" w:rsidRDefault="00BA3725" w:rsidP="00BA3725">
      <w:pPr>
        <w:pStyle w:val="ListParagraph"/>
        <w:ind w:left="108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5DC9714C" w14:textId="08F642B1" w:rsidR="005825AF" w:rsidRPr="00714B4C" w:rsidRDefault="00C45A3F" w:rsidP="00714B4C">
      <w:pPr>
        <w:pStyle w:val="ListParagraph"/>
        <w:ind w:left="108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217"/>
        </w:rPr>
        <w:drawing>
          <wp:inline distT="0" distB="0" distL="0" distR="0" wp14:anchorId="248FCFF5" wp14:editId="32486C5B">
            <wp:extent cx="3729016" cy="2147993"/>
            <wp:effectExtent l="0" t="0" r="0" b="0"/>
            <wp:docPr id="1477820359" name="Picture 1477820359" descr="{&quot;mathml&quot;:&quot;&lt;math style=\&quot;font-family:stix;font-size:12px;\&quot; xmlns=\&quot;http://www.w3.org/1998/Math/MathML\&quot;&gt;&lt;msub&gt;&lt;mi&gt;T&lt;/mi&gt;&lt;mn&gt;0&lt;/mn&gt;&lt;/msub&gt;&lt;mo&gt;:&lt;/mo&gt;&lt;mo&gt;&amp;#xA0;&lt;/mo&gt;&lt;mfenced open=\&quot;{\&quot; close=\&quot;\&quot;&gt;&lt;mtable columnalign=\&quot;left\&quot;&gt;&lt;mtr&gt;&lt;mtd&gt;&lt;msub&gt;&lt;mi&gt;V&lt;/mi&gt;&lt;mi&gt;C&lt;/mi&gt;&lt;/msub&gt;&lt;mfenced&gt;&lt;mn&gt;0&lt;/mn&gt;&lt;/mfenced&gt;&lt;mo&gt;=&lt;/mo&gt;&lt;mn&gt;0&lt;/mn&gt;&lt;/mtd&gt;&lt;/mtr&gt;&lt;mtr&gt;&lt;mtd&gt;&lt;msub&gt;&lt;mi&gt;V&lt;/mi&gt;&lt;mi&gt;C&lt;/mi&gt;&lt;/msub&gt;&lt;mfenced&gt;&lt;msub&gt;&lt;mi&gt;T&lt;/mi&gt;&lt;mn&gt;0&lt;/mn&gt;&lt;/msub&gt;&lt;/mfenced&gt;&lt;mo&gt;=&lt;/mo&gt;&lt;mo&gt;-&lt;/mo&gt;&lt;mfrac&gt;&lt;msub&gt;&lt;mi&gt;R&lt;/mi&gt;&lt;mn&gt;1&lt;/mn&gt;&lt;/msub&gt;&lt;msub&gt;&lt;mi&gt;R&lt;/mi&gt;&lt;mn&gt;2&lt;/mn&gt;&lt;/msub&gt;&lt;/mfrac&gt;&lt;mo&gt;&amp;#xD7;&lt;/mo&gt;&lt;mfenced&gt;&lt;mrow&gt;&lt;mo&gt;-&lt;/mo&gt;&lt;msub&gt;&lt;mi&gt;V&lt;/mi&gt;&lt;mrow&gt;&lt;mi&gt;C&lt;/mi&gt;&lt;mi&gt;C&lt;/mi&gt;&lt;/mrow&gt;&lt;/msub&gt;&lt;/mrow&gt;&lt;/mfenced&gt;&lt;/mtd&gt;&lt;/mtr&gt;&lt;mtr&gt;&lt;mtd&gt;&lt;msub&gt;&lt;mi&gt;V&lt;/mi&gt;&lt;mi&gt;D&lt;/mi&gt;&lt;/msub&gt;&lt;mfenced&gt;&lt;mi&gt;t&lt;/mi&gt;&lt;/mfenced&gt;&lt;mo&gt;=&lt;/mo&gt;&lt;msub&gt;&lt;mi&gt;V&lt;/mi&gt;&lt;mrow&gt;&lt;mi&gt;C&lt;/mi&gt;&lt;mi&gt;C&lt;/mi&gt;&lt;/mrow&gt;&lt;/msub&gt;&lt;/mtd&gt;&lt;/mtr&gt;&lt;mtr&gt;&lt;mtd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mo&gt;=&lt;/mo&gt;&lt;msub&gt;&lt;mi&gt;V&lt;/mi&gt;&lt;mi&gt;C&lt;/mi&gt;&lt;/msub&gt;&lt;mfenced&gt;&lt;msub&gt;&lt;mi&gt;T&lt;/mi&gt;&lt;mn&gt;0&lt;/mn&gt;&lt;/msub&gt;&lt;/mfenced&gt;&lt;mo&gt;=&lt;/mo&gt;&lt;mn&gt;0&lt;/mn&gt;&lt;mo&gt;+&lt;/mo&gt;&lt;mfrac&gt;&lt;msub&gt;&lt;mi&gt;V&lt;/mi&gt;&lt;mrow&gt;&lt;mi&gt;C&lt;/mi&gt;&lt;mi&gt;C&lt;/mi&gt;&lt;/mrow&gt;&lt;/msub&gt;&lt;mrow&gt;&lt;msub&gt;&lt;mi&gt;R&lt;/mi&gt;&lt;mn&gt;3&lt;/mn&gt;&lt;/msub&gt;&lt;mi&gt;C&lt;/mi&gt;&lt;/mrow&gt;&lt;/mfrac&gt;&lt;msub&gt;&lt;mi&gt;T&lt;/mi&gt;&lt;mn&gt;0&lt;/mn&gt;&lt;/msub&gt;&lt;mo&gt;&amp;#xA0;&lt;/mo&gt;&lt;mo&gt;=&lt;/mo&gt;&lt;mo&gt;&amp;gt;&lt;/mo&gt;&lt;mo&gt;&amp;#xA0;&lt;/mo&gt;&lt;msub&gt;&lt;mi&gt;T&lt;/mi&gt;&lt;mn&gt;0&lt;/mn&gt;&lt;/msub&gt;&lt;mo&gt;=&lt;/mo&gt;&lt;mfrac&gt;&lt;msub&gt;&lt;mi&gt;R&lt;/mi&gt;&lt;mn&gt;1&lt;/mn&gt;&lt;/msub&gt;&lt;msub&gt;&lt;mi&gt;R&lt;/mi&gt;&lt;mn&gt;2&lt;/mn&gt;&lt;/msub&gt;&lt;/mfrac&gt;&lt;msub&gt;&lt;mi&gt;R&lt;/mi&gt;&lt;mn&gt;3&lt;/mn&gt;&lt;/msub&gt;&lt;mi&gt;C&lt;/mi&gt;&lt;/mtd&gt;&lt;/mtr&gt;&lt;mtr&gt;&lt;mtd&gt;&lt;msub&gt;&lt;mi&gt;T&lt;/mi&gt;&lt;mn&gt;0&lt;/mn&gt;&lt;/msub&gt;&lt;mo&gt;=&lt;/mo&gt;&lt;mfrac&gt;&lt;mrow&gt;&lt;mn&gt;1&lt;/mn&gt;&lt;mi&gt;K&lt;/mi&gt;&lt;/mrow&gt;&lt;mrow&gt;&lt;mn&gt;2&lt;/mn&gt;&lt;mi&gt;K&lt;/mi&gt;&lt;/mrow&gt;&lt;/mfrac&gt;&lt;mo&gt;&amp;#xD7;&lt;/mo&gt;&lt;mn&gt;10&lt;/mn&gt;&lt;mi&gt;K&lt;/mi&gt;&lt;mo&gt;&amp;#xD7;&lt;/mo&gt;&lt;mn&gt;5&lt;/mn&gt;&lt;mo&gt;.&lt;/mo&gt;&lt;mn&gt;6&lt;/mn&gt;&lt;mi&gt;n&lt;/mi&gt;&lt;mo&gt;=&lt;/mo&gt;&lt;mn&gt;28&lt;/mn&gt;&lt;mi&gt;u&lt;/mi&gt;&lt;mi&gt;s&lt;/mi&gt;&lt;/mtd&gt;&lt;/mtr&gt;&lt;/mtable&gt;&lt;/mfenced&gt;&lt;/math&gt;&quot;,&quot;origin&quot;:&quot;MathType Legacy&quot;,&quot;version&quot;:&quot;v3.18.0&quot;}" title="T subscript 0 colon space open curly brackets table row cell V subscript C open parentheses 0 close parentheses equals 0 end cell row cell V subscript C open parentheses T subscript 0 close parentheses equals negative R subscript 1 over R subscript 2 cross times open parentheses negative V subscript C C end subscript close parentheses end cell row cell V subscript D open parentheses t close parentheses equals V subscript C C end subscript end cell row cell R subscript 1 over R subscript 2 V subscript C C end subscript equals V subscript C open parentheses T subscript 0 close parentheses equals 0 plus fraction numerator V subscript C C end subscript over denominator R subscript 3 C end fraction T subscript 0 space equals greater than space T subscript 0 equals R subscript 1 over R subscript 2 R subscript 3 C end cell row cell T subscript 0 equals fraction numerator 1 K over denominator 2 K end fraction cross times 10 K cross times 5.6 n equals 28 u s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T&lt;/mi&gt;&lt;mn&gt;0&lt;/mn&gt;&lt;/msub&gt;&lt;mo&gt;:&lt;/mo&gt;&lt;mo&gt;&amp;#xA0;&lt;/mo&gt;&lt;mfenced open=\&quot;{\&quot; close=\&quot;\&quot;&gt;&lt;mtable columnalign=\&quot;left\&quot;&gt;&lt;mtr&gt;&lt;mtd&gt;&lt;msub&gt;&lt;mi&gt;V&lt;/mi&gt;&lt;mi&gt;C&lt;/mi&gt;&lt;/msub&gt;&lt;mfenced&gt;&lt;mn&gt;0&lt;/mn&gt;&lt;/mfenced&gt;&lt;mo&gt;=&lt;/mo&gt;&lt;mn&gt;0&lt;/mn&gt;&lt;/mtd&gt;&lt;/mtr&gt;&lt;mtr&gt;&lt;mtd&gt;&lt;msub&gt;&lt;mi&gt;V&lt;/mi&gt;&lt;mi&gt;C&lt;/mi&gt;&lt;/msub&gt;&lt;mfenced&gt;&lt;msub&gt;&lt;mi&gt;T&lt;/mi&gt;&lt;mn&gt;0&lt;/mn&gt;&lt;/msub&gt;&lt;/mfenced&gt;&lt;mo&gt;=&lt;/mo&gt;&lt;mo&gt;-&lt;/mo&gt;&lt;mfrac&gt;&lt;msub&gt;&lt;mi&gt;R&lt;/mi&gt;&lt;mn&gt;1&lt;/mn&gt;&lt;/msub&gt;&lt;msub&gt;&lt;mi&gt;R&lt;/mi&gt;&lt;mn&gt;2&lt;/mn&gt;&lt;/msub&gt;&lt;/mfrac&gt;&lt;mo&gt;&amp;#xD7;&lt;/mo&gt;&lt;mfenced&gt;&lt;mrow&gt;&lt;mo&gt;-&lt;/mo&gt;&lt;msub&gt;&lt;mi&gt;V&lt;/mi&gt;&lt;mrow&gt;&lt;mi&gt;C&lt;/mi&gt;&lt;mi&gt;C&lt;/mi&gt;&lt;/mrow&gt;&lt;/msub&gt;&lt;/mrow&gt;&lt;/mfenced&gt;&lt;/mtd&gt;&lt;/mtr&gt;&lt;mtr&gt;&lt;mtd&gt;&lt;msub&gt;&lt;mi&gt;V&lt;/mi&gt;&lt;mi&gt;D&lt;/mi&gt;&lt;/msub&gt;&lt;mfenced&gt;&lt;mi&gt;t&lt;/mi&gt;&lt;/mfenced&gt;&lt;mo&gt;=&lt;/mo&gt;&lt;msub&gt;&lt;mi&gt;V&lt;/mi&gt;&lt;mrow&gt;&lt;mi&gt;C&lt;/mi&gt;&lt;mi&gt;C&lt;/mi&gt;&lt;/mrow&gt;&lt;/msub&gt;&lt;/mtd&gt;&lt;/mtr&gt;&lt;mtr&gt;&lt;mtd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mo&gt;=&lt;/mo&gt;&lt;msub&gt;&lt;mi&gt;V&lt;/mi&gt;&lt;mi&gt;C&lt;/mi&gt;&lt;/msub&gt;&lt;mfenced&gt;&lt;msub&gt;&lt;mi&gt;T&lt;/mi&gt;&lt;mn&gt;0&lt;/mn&gt;&lt;/msub&gt;&lt;/mfenced&gt;&lt;mo&gt;=&lt;/mo&gt;&lt;mn&gt;0&lt;/mn&gt;&lt;mo&gt;+&lt;/mo&gt;&lt;mfrac&gt;&lt;msub&gt;&lt;mi&gt;V&lt;/mi&gt;&lt;mrow&gt;&lt;mi&gt;C&lt;/mi&gt;&lt;mi&gt;C&lt;/mi&gt;&lt;/mrow&gt;&lt;/msub&gt;&lt;mrow&gt;&lt;msub&gt;&lt;mi&gt;R&lt;/mi&gt;&lt;mn&gt;3&lt;/mn&gt;&lt;/msub&gt;&lt;mi&gt;C&lt;/mi&gt;&lt;/mrow&gt;&lt;/mfrac&gt;&lt;msub&gt;&lt;mi&gt;T&lt;/mi&gt;&lt;mn&gt;0&lt;/mn&gt;&lt;/msub&gt;&lt;mo&gt;&amp;#xA0;&lt;/mo&gt;&lt;mo&gt;=&lt;/mo&gt;&lt;mo&gt;&amp;gt;&lt;/mo&gt;&lt;mo&gt;&amp;#xA0;&lt;/mo&gt;&lt;msub&gt;&lt;mi&gt;T&lt;/mi&gt;&lt;mn&gt;0&lt;/mn&gt;&lt;/msub&gt;&lt;mo&gt;=&lt;/mo&gt;&lt;mfrac&gt;&lt;msub&gt;&lt;mi&gt;R&lt;/mi&gt;&lt;mn&gt;1&lt;/mn&gt;&lt;/msub&gt;&lt;msub&gt;&lt;mi&gt;R&lt;/mi&gt;&lt;mn&gt;2&lt;/mn&gt;&lt;/msub&gt;&lt;/mfrac&gt;&lt;msub&gt;&lt;mi&gt;R&lt;/mi&gt;&lt;mn&gt;3&lt;/mn&gt;&lt;/msub&gt;&lt;mi&gt;C&lt;/mi&gt;&lt;/mtd&gt;&lt;/mtr&gt;&lt;mtr&gt;&lt;mtd&gt;&lt;msub&gt;&lt;mi&gt;T&lt;/mi&gt;&lt;mn&gt;0&lt;/mn&gt;&lt;/msub&gt;&lt;mo&gt;=&lt;/mo&gt;&lt;mfrac&gt;&lt;mrow&gt;&lt;mn&gt;1&lt;/mn&gt;&lt;mi&gt;K&lt;/mi&gt;&lt;/mrow&gt;&lt;mrow&gt;&lt;mn&gt;2&lt;/mn&gt;&lt;mi&gt;K&lt;/mi&gt;&lt;/mrow&gt;&lt;/mfrac&gt;&lt;mo&gt;&amp;#xD7;&lt;/mo&gt;&lt;mn&gt;10&lt;/mn&gt;&lt;mi&gt;K&lt;/mi&gt;&lt;mo&gt;&amp;#xD7;&lt;/mo&gt;&lt;mn&gt;5&lt;/mn&gt;&lt;mo&gt;.&lt;/mo&gt;&lt;mn&gt;6&lt;/mn&gt;&lt;mi&gt;n&lt;/mi&gt;&lt;mo&gt;=&lt;/mo&gt;&lt;mn&gt;28&lt;/mn&gt;&lt;mi&gt;u&lt;/mi&gt;&lt;mi&gt;s&lt;/mi&gt;&lt;/mtd&gt;&lt;/mtr&gt;&lt;/mtable&gt;&lt;/mfenced&gt;&lt;/math&gt;&quot;,&quot;origin&quot;:&quot;MathType Legacy&quot;,&quot;version&quot;:&quot;v3.18.0&quot;}" title="T subscript 0 colon space open curly brackets table row cell V subscript C open parentheses 0 close parentheses equals 0 end cell row cell V subscript C open parentheses T subscript 0 close parentheses equals negative R subscript 1 over R subscript 2 cross times open parentheses negative V subscript C C end subscript close parentheses end cell row cell V subscript D open parentheses t close parentheses equals V subscript C C end subscript end cell row cell R subscript 1 over R subscript 2 V subscript C C end subscript equals V subscript C open parentheses T subscript 0 close parentheses equals 0 plus fraction numerator V subscript C C end subscript over denominator R subscript 3 C end fraction T subscript 0 space equals greater than space T subscript 0 equals R subscript 1 over R subscript 2 R subscript 3 C end cell row cell T subscript 0 equals fraction numerator 1 K over denominator 2 K end fraction cross times 10 K cross times 5.6 n equals 28 u s end cell end table clos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016" cy="214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9546" w14:textId="65CFABA1" w:rsidR="009F75EC" w:rsidRPr="00C8588E" w:rsidRDefault="000A721E" w:rsidP="00CC5EC3">
      <w:pPr>
        <w:pStyle w:val="ListParagraph"/>
        <w:ind w:left="108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253"/>
        </w:rPr>
        <w:drawing>
          <wp:inline distT="0" distB="0" distL="0" distR="0" wp14:anchorId="6AF83280" wp14:editId="5FB3629A">
            <wp:extent cx="4105876" cy="2757678"/>
            <wp:effectExtent l="0" t="0" r="0" b="0"/>
            <wp:docPr id="756392725" name="Picture 756392725" descr="{&quot;mathml&quot;:&quot;&lt;math style=\&quot;font-family:stix;font-size:12px;\&quot; xmlns=\&quot;http://www.w3.org/1998/Math/MathML\&quot;&gt;&lt;msub&gt;&lt;mi&gt;T&lt;/mi&gt;&lt;mn&gt;1&lt;/mn&gt;&lt;/msub&gt;&lt;mo&gt;:&lt;/mo&gt;&lt;mfenced open=\&quot;{\&quot; close=\&quot;\&quot;&gt;&lt;mtable columnalign=\&quot;left\&quot;&gt;&lt;mtr&gt;&lt;mtd&gt;&lt;msub&gt;&lt;mi&gt;V&lt;/mi&gt;&lt;mi&gt;C&lt;/mi&gt;&lt;/msub&gt;&lt;mfenced&gt;&lt;mn&gt;0&lt;/mn&gt;&lt;/mfenced&gt;&lt;mo&gt;=&lt;/mo&gt;&lt;msub&gt;&lt;mi&gt;V&lt;/mi&gt;&lt;mrow&gt;&lt;mi&gt;P&lt;/mi&gt;&lt;mi&gt;S&lt;/mi&gt;&lt;/mrow&gt;&lt;/msub&gt;&lt;mo&gt;=&lt;/mo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/mtd&gt;&lt;/mtr&gt;&lt;mtr&gt;&lt;mtd&gt;&lt;msub&gt;&lt;mi&gt;V&lt;/mi&gt;&lt;mi&gt;C&lt;/mi&gt;&lt;/msub&gt;&lt;mfenced&gt;&lt;msub&gt;&lt;mi&gt;T&lt;/mi&gt;&lt;mn&gt;1&lt;/mn&gt;&lt;/msub&gt;&lt;/mfenced&gt;&lt;mo&gt;=&lt;/mo&gt;&lt;msub&gt;&lt;mi&gt;P&lt;/mi&gt;&lt;mrow&gt;&lt;mi&gt;P&lt;/mi&gt;&lt;mi&gt;J&lt;/mi&gt;&lt;/mrow&gt;&lt;/msub&gt;&lt;mo&gt;=&lt;/mo&gt;&lt;mo&gt;-&lt;/mo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/mtd&gt;&lt;/mtr&gt;&lt;mtr&gt;&lt;mtd&gt;&lt;msub&gt;&lt;mi&gt;V&lt;/mi&gt;&lt;mi&gt;D&lt;/mi&gt;&lt;/msub&gt;&lt;mfenced&gt;&lt;mi&gt;t&lt;/mi&gt;&lt;/mfenced&gt;&lt;mo&gt;=&lt;/mo&gt;&lt;mo&gt;-&lt;/mo&gt;&lt;msub&gt;&lt;mi&gt;V&lt;/mi&gt;&lt;mrow&gt;&lt;mi&gt;C&lt;/mi&gt;&lt;mi&gt;C&lt;/mi&gt;&lt;/mrow&gt;&lt;/msub&gt;&lt;/mtd&gt;&lt;/mtr&gt;&lt;mtr&gt;&lt;mtd&gt;&lt;mo&gt;-&lt;/mo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mo&gt;=&lt;/mo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mo&gt;+&lt;/mo&gt;&lt;mfrac&gt;&lt;mrow&gt;&lt;mo&gt;-&lt;/mo&gt;&lt;msub&gt;&lt;mi&gt;V&lt;/mi&gt;&lt;mrow&gt;&lt;mi&gt;C&lt;/mi&gt;&lt;mi&gt;C&lt;/mi&gt;&lt;/mrow&gt;&lt;/msub&gt;&lt;/mrow&gt;&lt;mrow&gt;&lt;msub&gt;&lt;mi&gt;R&lt;/mi&gt;&lt;mn&gt;3&lt;/mn&gt;&lt;/msub&gt;&lt;mi&gt;C&lt;/mi&gt;&lt;/mrow&gt;&lt;/mfrac&gt;&lt;msub&gt;&lt;mi&gt;T&lt;/mi&gt;&lt;mn&gt;1&lt;/mn&gt;&lt;/msub&gt;&lt;mo&gt;&amp;#xA0;&lt;/mo&gt;&lt;mo&gt;=&lt;/mo&gt;&lt;mo&gt;&amp;gt;&lt;/mo&gt;&lt;mo&gt;&amp;#xA0;&lt;/mo&gt;&lt;mn&gt;2&lt;/mn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mo&gt;=&lt;/mo&gt;&lt;mfrac&gt;&lt;msub&gt;&lt;mi&gt;V&lt;/mi&gt;&lt;mrow&gt;&lt;mi&gt;C&lt;/mi&gt;&lt;mi&gt;C&lt;/mi&gt;&lt;/mrow&gt;&lt;/msub&gt;&lt;mrow&gt;&lt;msub&gt;&lt;mi&gt;R&lt;/mi&gt;&lt;mn&gt;3&lt;/mn&gt;&lt;/msub&gt;&lt;mi&gt;C&lt;/mi&gt;&lt;/mrow&gt;&lt;/mfrac&gt;&lt;msub&gt;&lt;mi&gt;T&lt;/mi&gt;&lt;mn&gt;1&lt;/mn&gt;&lt;/msub&gt;&lt;/mtd&gt;&lt;/mtr&gt;&lt;mtr&gt;&lt;mtd&gt;&lt;msub&gt;&lt;mi&gt;T&lt;/mi&gt;&lt;mn&gt;1&lt;/mn&gt;&lt;/msub&gt;&lt;mo&gt;=&lt;/mo&gt;&lt;mn&gt;2&lt;/mn&gt;&lt;mfrac&gt;&lt;msub&gt;&lt;mi&gt;R&lt;/mi&gt;&lt;mn&gt;1&lt;/mn&gt;&lt;/msub&gt;&lt;msub&gt;&lt;mi&gt;R&lt;/mi&gt;&lt;mn&gt;2&lt;/mn&gt;&lt;/msub&gt;&lt;/mfrac&gt;&lt;msub&gt;&lt;mi&gt;R&lt;/mi&gt;&lt;mn&gt;3&lt;/mn&gt;&lt;/msub&gt;&lt;mi&gt;C&lt;/mi&gt;&lt;/mtd&gt;&lt;/mtr&gt;&lt;mtr&gt;&lt;mtd/&gt;&lt;/mtr&gt;&lt;/mtable&gt;&lt;/mfenced&gt;&lt;/math&gt;&quot;,&quot;origin&quot;:&quot;MathType Legacy&quot;,&quot;version&quot;:&quot;v3.18.0&quot;}" title="T subscript 1 colon open curly brackets table row cell V subscript C open parentheses 0 close parentheses equals V subscript P S end subscript equals R subscript 1 over R subscript 2 V subscript C C end subscript end cell row cell V subscript C open parentheses T subscript 1 close parentheses equals P subscript P J end subscript equals negative R subscript 1 over R subscript 2 V subscript C C end subscript end cell row cell V subscript D open parentheses t close parentheses equals negative V subscript C C end subscript end cell row cell negative R subscript 1 over R subscript 2 V subscript C C end subscript equals R subscript 1 over R subscript 2 V subscript C C end subscript plus fraction numerator negative V subscript C C end subscript over denominator R subscript 3 C end fraction T subscript 1 space equals greater than space 2 R subscript 1 over R subscript 2 V subscript C C end subscript equals fraction numerator V subscript C C end subscript over denominator R subscript 3 C end fraction T subscript 1 end cell row cell T subscript 1 equals 2 R subscript 1 over R subscript 2 R subscript 3 C end cell row blank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T&lt;/mi&gt;&lt;mn&gt;1&lt;/mn&gt;&lt;/msub&gt;&lt;mo&gt;:&lt;/mo&gt;&lt;mfenced open=\&quot;{\&quot; close=\&quot;\&quot;&gt;&lt;mtable columnalign=\&quot;left\&quot;&gt;&lt;mtr&gt;&lt;mtd&gt;&lt;msub&gt;&lt;mi&gt;V&lt;/mi&gt;&lt;mi&gt;C&lt;/mi&gt;&lt;/msub&gt;&lt;mfenced&gt;&lt;mn&gt;0&lt;/mn&gt;&lt;/mfenced&gt;&lt;mo&gt;=&lt;/mo&gt;&lt;msub&gt;&lt;mi&gt;V&lt;/mi&gt;&lt;mrow&gt;&lt;mi&gt;P&lt;/mi&gt;&lt;mi&gt;S&lt;/mi&gt;&lt;/mrow&gt;&lt;/msub&gt;&lt;mo&gt;=&lt;/mo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/mtd&gt;&lt;/mtr&gt;&lt;mtr&gt;&lt;mtd&gt;&lt;msub&gt;&lt;mi&gt;V&lt;/mi&gt;&lt;mi&gt;C&lt;/mi&gt;&lt;/msub&gt;&lt;mfenced&gt;&lt;msub&gt;&lt;mi&gt;T&lt;/mi&gt;&lt;mn&gt;1&lt;/mn&gt;&lt;/msub&gt;&lt;/mfenced&gt;&lt;mo&gt;=&lt;/mo&gt;&lt;msub&gt;&lt;mi&gt;P&lt;/mi&gt;&lt;mrow&gt;&lt;mi&gt;P&lt;/mi&gt;&lt;mi&gt;J&lt;/mi&gt;&lt;/mrow&gt;&lt;/msub&gt;&lt;mo&gt;=&lt;/mo&gt;&lt;mo&gt;-&lt;/mo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/mtd&gt;&lt;/mtr&gt;&lt;mtr&gt;&lt;mtd&gt;&lt;msub&gt;&lt;mi&gt;V&lt;/mi&gt;&lt;mi&gt;D&lt;/mi&gt;&lt;/msub&gt;&lt;mfenced&gt;&lt;mi&gt;t&lt;/mi&gt;&lt;/mfenced&gt;&lt;mo&gt;=&lt;/mo&gt;&lt;mo&gt;-&lt;/mo&gt;&lt;msub&gt;&lt;mi&gt;V&lt;/mi&gt;&lt;mrow&gt;&lt;mi&gt;C&lt;/mi&gt;&lt;mi&gt;C&lt;/mi&gt;&lt;/mrow&gt;&lt;/msub&gt;&lt;/mtd&gt;&lt;/mtr&gt;&lt;mtr&gt;&lt;mtd&gt;&lt;mo&gt;-&lt;/mo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mo&gt;=&lt;/mo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mo&gt;+&lt;/mo&gt;&lt;mfrac&gt;&lt;mrow&gt;&lt;mo&gt;-&lt;/mo&gt;&lt;msub&gt;&lt;mi&gt;V&lt;/mi&gt;&lt;mrow&gt;&lt;mi&gt;C&lt;/mi&gt;&lt;mi&gt;C&lt;/mi&gt;&lt;/mrow&gt;&lt;/msub&gt;&lt;/mrow&gt;&lt;mrow&gt;&lt;msub&gt;&lt;mi&gt;R&lt;/mi&gt;&lt;mn&gt;3&lt;/mn&gt;&lt;/msub&gt;&lt;mi&gt;C&lt;/mi&gt;&lt;/mrow&gt;&lt;/mfrac&gt;&lt;msub&gt;&lt;mi&gt;T&lt;/mi&gt;&lt;mn&gt;1&lt;/mn&gt;&lt;/msub&gt;&lt;mo&gt;&amp;#xA0;&lt;/mo&gt;&lt;mo&gt;=&lt;/mo&gt;&lt;mo&gt;&amp;gt;&lt;/mo&gt;&lt;mo&gt;&amp;#xA0;&lt;/mo&gt;&lt;mn&gt;2&lt;/mn&gt;&lt;mfrac&gt;&lt;msub&gt;&lt;mi&gt;R&lt;/mi&gt;&lt;mn&gt;1&lt;/mn&gt;&lt;/msub&gt;&lt;msub&gt;&lt;mi&gt;R&lt;/mi&gt;&lt;mn&gt;2&lt;/mn&gt;&lt;/msub&gt;&lt;/mfrac&gt;&lt;msub&gt;&lt;mi&gt;V&lt;/mi&gt;&lt;mrow&gt;&lt;mi&gt;C&lt;/mi&gt;&lt;mi&gt;C&lt;/mi&gt;&lt;/mrow&gt;&lt;/msub&gt;&lt;mo&gt;=&lt;/mo&gt;&lt;mfrac&gt;&lt;msub&gt;&lt;mi&gt;V&lt;/mi&gt;&lt;mrow&gt;&lt;mi&gt;C&lt;/mi&gt;&lt;mi&gt;C&lt;/mi&gt;&lt;/mrow&gt;&lt;/msub&gt;&lt;mrow&gt;&lt;msub&gt;&lt;mi&gt;R&lt;/mi&gt;&lt;mn&gt;3&lt;/mn&gt;&lt;/msub&gt;&lt;mi&gt;C&lt;/mi&gt;&lt;/mrow&gt;&lt;/mfrac&gt;&lt;msub&gt;&lt;mi&gt;T&lt;/mi&gt;&lt;mn&gt;1&lt;/mn&gt;&lt;/msub&gt;&lt;/mtd&gt;&lt;/mtr&gt;&lt;mtr&gt;&lt;mtd&gt;&lt;msub&gt;&lt;mi&gt;T&lt;/mi&gt;&lt;mn&gt;1&lt;/mn&gt;&lt;/msub&gt;&lt;mo&gt;=&lt;/mo&gt;&lt;mn&gt;2&lt;/mn&gt;&lt;mfrac&gt;&lt;msub&gt;&lt;mi&gt;R&lt;/mi&gt;&lt;mn&gt;1&lt;/mn&gt;&lt;/msub&gt;&lt;msub&gt;&lt;mi&gt;R&lt;/mi&gt;&lt;mn&gt;2&lt;/mn&gt;&lt;/msub&gt;&lt;/mfrac&gt;&lt;msub&gt;&lt;mi&gt;R&lt;/mi&gt;&lt;mn&gt;3&lt;/mn&gt;&lt;/msub&gt;&lt;mi&gt;C&lt;/mi&gt;&lt;/mtd&gt;&lt;/mtr&gt;&lt;mtr&gt;&lt;mtd/&gt;&lt;/mtr&gt;&lt;/mtable&gt;&lt;/mfenced&gt;&lt;/math&gt;&quot;,&quot;origin&quot;:&quot;MathType Legacy&quot;,&quot;version&quot;:&quot;v3.18.0&quot;}" title="T subscript 1 colon open curly brackets table row cell V subscript C open parentheses 0 close parentheses equals V subscript P S end subscript equals R subscript 1 over R subscript 2 V subscript C C end subscript end cell row cell V subscript C open parentheses T subscript 1 close parentheses equals P subscript P J end subscript equals negative R subscript 1 over R subscript 2 V subscript C C end subscript end cell row cell V subscript D open parentheses t close parentheses equals negative V subscript C C end subscript end cell row cell negative R subscript 1 over R subscript 2 V subscript C C end subscript equals R subscript 1 over R subscript 2 V subscript C C end subscript plus fraction numerator negative V subscript C C end subscript over denominator R subscript 3 C end fraction T subscript 1 space equals greater than space 2 R subscript 1 over R subscript 2 V subscript C C end subscript equals fraction numerator V subscript C C end subscript over denominator R subscript 3 C end fraction T subscript 1 end cell row cell T subscript 1 equals 2 R subscript 1 over R subscript 2 R subscript 3 C end cell row blank end table clos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76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A95C5" w14:textId="77777777" w:rsidR="00C45A3F" w:rsidRPr="00714B4C" w:rsidRDefault="00C45A3F" w:rsidP="00714B4C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3AA02AC6" w14:textId="77777777" w:rsidR="00C45A3F" w:rsidRDefault="00C45A3F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00D73420" w14:textId="380683BC" w:rsidR="00777AA4" w:rsidRPr="00F314EE" w:rsidRDefault="00E3676E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Condensatorul</w:t>
      </w:r>
      <w:r w:rsidR="001E4A4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,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av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nd o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singură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cale de 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nc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rcare 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 desc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rcare</w:t>
      </w:r>
      <w:r w:rsidR="00777AA4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, T1=T2</w:t>
      </w:r>
      <w:r w:rsidR="00542541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</w:p>
    <w:p w14:paraId="7F7D9E42" w14:textId="77777777" w:rsidR="00826A47" w:rsidRPr="00C8588E" w:rsidRDefault="00826A47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3C05E8F" w14:textId="7932B8AB" w:rsidR="003328C1" w:rsidRDefault="007708E5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13"/>
        </w:rPr>
        <w:drawing>
          <wp:inline distT="0" distB="0" distL="0" distR="0" wp14:anchorId="29E36FDC" wp14:editId="37F49920">
            <wp:extent cx="1751584" cy="436880"/>
            <wp:effectExtent l="0" t="0" r="0" b="0"/>
            <wp:docPr id="672227999" name="Picture 672227999" descr="{&quot;mathml&quot;:&quot;&lt;math style=\&quot;font-family:stix;font-size:12px;\&quot; xmlns=\&quot;http://www.w3.org/1998/Math/MathML\&quot;&gt;&lt;mi&gt;T&lt;/mi&gt;&lt;mo&gt;=&lt;/mo&gt;&lt;msub&gt;&lt;mi&gt;T&lt;/mi&gt;&lt;mn&gt;1&lt;/mn&gt;&lt;/msub&gt;&lt;mo&gt;+&lt;/mo&gt;&lt;msub&gt;&lt;mi&gt;T&lt;/mi&gt;&lt;mn&gt;2&lt;/mn&gt;&lt;/msub&gt;&lt;mo&gt;=&lt;/mo&gt;&lt;mn&gt;4&lt;/mn&gt;&lt;mfrac&gt;&lt;msub&gt;&lt;mi&gt;R&lt;/mi&gt;&lt;mn&gt;1&lt;/mn&gt;&lt;/msub&gt;&lt;msub&gt;&lt;mi&gt;R&lt;/mi&gt;&lt;mn&gt;2&lt;/mn&gt;&lt;/msub&gt;&lt;/mfrac&gt;&lt;msub&gt;&lt;mi&gt;R&lt;/mi&gt;&lt;mn&gt;3&lt;/mn&gt;&lt;/msub&gt;&lt;mi&gt;C&lt;/mi&gt;&lt;mo&gt;&amp;#xA0;&lt;/mo&gt;&lt;mfenced&gt;&lt;mn&gt;6&lt;/mn&gt;&lt;/mfenced&gt;&lt;/math&gt;&quot;,&quot;origin&quot;:&quot;MathType Legacy&quot;,&quot;version&quot;:&quot;v3.18.0&quot;}" title="T equals T subscript 1 plus T subscript 2 equals 4 R subscript 1 over R subscript 2 R subscript 3 C space open parentheses 6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i&gt;T&lt;/mi&gt;&lt;mo&gt;=&lt;/mo&gt;&lt;msub&gt;&lt;mi&gt;T&lt;/mi&gt;&lt;mn&gt;1&lt;/mn&gt;&lt;/msub&gt;&lt;mo&gt;+&lt;/mo&gt;&lt;msub&gt;&lt;mi&gt;T&lt;/mi&gt;&lt;mn&gt;2&lt;/mn&gt;&lt;/msub&gt;&lt;mo&gt;=&lt;/mo&gt;&lt;mn&gt;4&lt;/mn&gt;&lt;mfrac&gt;&lt;msub&gt;&lt;mi&gt;R&lt;/mi&gt;&lt;mn&gt;1&lt;/mn&gt;&lt;/msub&gt;&lt;msub&gt;&lt;mi&gt;R&lt;/mi&gt;&lt;mn&gt;2&lt;/mn&gt;&lt;/msub&gt;&lt;/mfrac&gt;&lt;msub&gt;&lt;mi&gt;R&lt;/mi&gt;&lt;mn&gt;3&lt;/mn&gt;&lt;/msub&gt;&lt;mi&gt;C&lt;/mi&gt;&lt;mo&gt;&amp;#xA0;&lt;/mo&gt;&lt;mfenced&gt;&lt;mn&gt;6&lt;/mn&gt;&lt;/mfenced&gt;&lt;/math&gt;&quot;,&quot;origin&quot;:&quot;MathType Legacy&quot;,&quot;version&quot;:&quot;v3.18.0&quot;}" title="T equals T subscript 1 plus T subscript 2 equals 4 R subscript 1 over R subscript 2 R subscript 3 C space open parentheses 6 close parentheses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584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762F" w14:textId="77777777" w:rsidR="000A721E" w:rsidRDefault="000A721E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B394764" w14:textId="690447E0" w:rsidR="00C312DB" w:rsidRPr="00C312DB" w:rsidRDefault="00C312DB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</w:t>
      </w:r>
      <w:r w:rsidRPr="00C312DB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0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– regim tranzitoriu, T</w:t>
      </w:r>
      <w:r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1/2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– semiperioada de încărcare/descărcare, T - perioada</w:t>
      </w:r>
    </w:p>
    <w:p w14:paraId="55D4A78D" w14:textId="77777777" w:rsidR="00C312DB" w:rsidRDefault="00C312DB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465870F7" w14:textId="26B0330A" w:rsidR="000A721E" w:rsidRDefault="000A721E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Alegem </w:t>
      </w:r>
      <w:r w:rsidRPr="00542541">
        <w:rPr>
          <w:rFonts w:ascii="Times New Roman" w:hAnsi="Times New Roman" w:cs="Times New Roman"/>
          <w:color w:val="C00000"/>
          <w:sz w:val="24"/>
          <w:szCs w:val="24"/>
          <w:lang w:val="ro-RO"/>
        </w:rPr>
        <w:t>C=5.6nF</w:t>
      </w:r>
    </w:p>
    <w:p w14:paraId="7E1BB693" w14:textId="77777777" w:rsidR="000A721E" w:rsidRDefault="000A721E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265A50C7" w14:textId="1CD7383C" w:rsidR="000A721E" w:rsidRPr="000A721E" w:rsidRDefault="007708E5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noProof/>
          <w:position w:val="-224"/>
        </w:rPr>
        <w:drawing>
          <wp:inline distT="0" distB="0" distL="0" distR="0" wp14:anchorId="07951DA8" wp14:editId="2BAD71D4">
            <wp:extent cx="4005834" cy="2114931"/>
            <wp:effectExtent l="0" t="0" r="0" b="0"/>
            <wp:docPr id="1326673342" name="Picture 1326673342" descr="{&quot;mathml&quot;:&quot;&lt;math style=\&quot;font-family:stix;font-size:12px;\&quot; xmlns=\&quot;http://www.w3.org/1998/Math/MathML\&quot;&gt;&lt;mi&gt;f&lt;/mi&gt;&lt;mo&gt;=&lt;/mo&gt;&lt;mfrac&gt;&lt;mn&gt;1&lt;/mn&gt;&lt;mi&gt;T&lt;/mi&gt;&lt;/mfrac&gt;&lt;mo&gt;=&lt;/mo&gt;&lt;mfrac&gt;&lt;mn&gt;1&lt;/mn&gt;&lt;mrow&gt;&lt;mn&gt;4&lt;/mn&gt;&lt;mstyle displaystyle=\&quot;true\&quot;&gt;&lt;mfrac&gt;&lt;msub&gt;&lt;mi&gt;R&lt;/mi&gt;&lt;mn&gt;1&lt;/mn&gt;&lt;/msub&gt;&lt;msub&gt;&lt;mi&gt;R&lt;/mi&gt;&lt;mn&gt;2&lt;/mn&gt;&lt;/msub&gt;&lt;/mfrac&gt;&lt;/mstyle&gt;&lt;msub&gt;&lt;mi&gt;R&lt;/mi&gt;&lt;mn&gt;3&lt;/mn&gt;&lt;/msub&gt;&lt;mi&gt;C&lt;/mi&gt;&lt;/mrow&gt;&lt;/mfrac&gt;&lt;mo&gt;=&lt;/mo&gt;&lt;mn&gt;9000&lt;/mn&gt;&lt;mi&gt;H&lt;/mi&gt;&lt;mi&gt;z&lt;/mi&gt;&lt;mo&gt;&amp;#xA0;&lt;/mo&gt;&lt;mfenced&gt;&lt;mn&gt;7&lt;/mn&gt;&lt;/mfenced&gt;&lt;mspace linebreak=\&quot;newline\&quot;/&gt;&lt;mn&gt;4&lt;/mn&gt;&lt;mfrac&gt;&lt;msub&gt;&lt;mi&gt;R&lt;/mi&gt;&lt;mn&gt;1&lt;/mn&gt;&lt;/msub&gt;&lt;msub&gt;&lt;mi&gt;R&lt;/mi&gt;&lt;mn&gt;2&lt;/mn&gt;&lt;/msub&gt;&lt;/mfrac&gt;&lt;msub&gt;&lt;mi&gt;R&lt;/mi&gt;&lt;mn&gt;3&lt;/mn&gt;&lt;/msub&gt;&lt;mi&gt;C&lt;/mi&gt;&lt;mo&gt;=&lt;/mo&gt;&lt;mfrac&gt;&lt;mn&gt;1&lt;/mn&gt;&lt;mrow&gt;&lt;mn&gt;9000&lt;/mn&gt;&lt;mi&gt;H&lt;/mi&gt;&lt;mi&gt;z&lt;/mi&gt;&lt;/mrow&gt;&lt;/mfrac&gt;&lt;mspace linebreak=\&quot;newline\&quot;/&gt;&lt;msub&gt;&lt;mi&gt;R&lt;/mi&gt;&lt;mn&gt;3&lt;/mn&gt;&lt;/msub&gt;&lt;mo&gt;=&lt;/mo&gt;&lt;mfrac&gt;&lt;mn&gt;1&lt;/mn&gt;&lt;mrow&gt;&lt;mn&gt;9000&lt;/mn&gt;&lt;mi&gt;H&lt;/mi&gt;&lt;mi&gt;z&lt;/mi&gt;&lt;/mrow&gt;&lt;/mfrac&gt;&lt;mo&gt;&amp;#xD7;&lt;/mo&gt;&lt;mfrac&gt;&lt;msub&gt;&lt;mi&gt;R&lt;/mi&gt;&lt;mn&gt;2&lt;/mn&gt;&lt;/msub&gt;&lt;mrow&gt;&lt;mn&gt;4&lt;/mn&gt;&lt;msub&gt;&lt;mi&gt;R&lt;/mi&gt;&lt;mn&gt;1&lt;/mn&gt;&lt;/msub&gt;&lt;mi&gt;C&lt;/mi&gt;&lt;/mrow&gt;&lt;/mfrac&gt;&lt;mo&gt;=&lt;/mo&gt;&lt;mfrac&gt;&lt;mn&gt;1&lt;/mn&gt;&lt;mrow&gt;&lt;mn&gt;9000&lt;/mn&gt;&lt;mi&gt;H&lt;/mi&gt;&lt;mi&gt;z&lt;/mi&gt;&lt;/mrow&gt;&lt;/mfrac&gt;&lt;mo&gt;&amp;#xD7;&lt;/mo&gt;&lt;mfrac&gt;&lt;mrow&gt;&lt;mn&gt;2&lt;/mn&gt;&lt;mi&gt;k&lt;/mi&gt;&lt;mi&gt;&amp;#x3A9;&lt;/mi&gt;&lt;/mrow&gt;&lt;mrow&gt;&lt;mn&gt;4&lt;/mn&gt;&lt;mo&gt;&amp;#xD7;&lt;/mo&gt;&lt;mn&gt;1&lt;/mn&gt;&lt;mi&gt;k&lt;/mi&gt;&lt;mi&gt;&amp;#x3A9;&lt;/mi&gt;&lt;mo&gt;&amp;#xD7;&lt;/mo&gt;&lt;mn&gt;5&lt;/mn&gt;&lt;mo&gt;.&lt;/mo&gt;&lt;mn&gt;6&lt;/mn&gt;&lt;mi&gt;n&lt;/mi&gt;&lt;mi&gt;F&lt;/mi&gt;&lt;/mrow&gt;&lt;/mfrac&gt;&lt;mo&gt;=&lt;/mo&gt;&lt;mn&gt;9920&lt;/mn&gt;&lt;mi&gt;&amp;#x3A9;&lt;/mi&gt;&lt;mspace linebreak=\&quot;newline\&quot;/&gt;&lt;msub&gt;&lt;mi mathcolor=\&quot;#7F0000\&quot;&gt;R&lt;/mi&gt;&lt;mn mathcolor=\&quot;#7F0000\&quot;&gt;3&lt;/mn&gt;&lt;/msub&gt;&lt;mo mathcolor=\&quot;#7F0000\&quot;&gt;=&lt;/mo&gt;&lt;mn mathcolor=\&quot;#7F0000\&quot;&gt;10&lt;/mn&gt;&lt;mi mathcolor=\&quot;#7F0000\&quot;&gt;k&lt;/mi&gt;&lt;mi mathcolor=\&quot;#7F0000\&quot;&gt;&amp;#x3A9;&lt;/mi&gt;&lt;/math&gt;&quot;,&quot;origin&quot;:&quot;MathType Legacy&quot;,&quot;version&quot;:&quot;v3.18.0&quot;}" title="f equals 1 over T equals fraction numerator 1 over denominator 4 R subscript 1 over R subscript 2 R subscript 3 C end fraction equals 9000 H z space open parentheses 7 close parentheses&#10;4 R subscript 1 over R subscript 2 R subscript 3 C equals fraction numerator 1 over denominator 9000 H z end fraction&#10;R subscript 3 equals fraction numerator 1 over denominator 9000 H z end fraction cross times fraction numerator R subscript 2 over denominator 4 R subscript 1 C end fraction equals fraction numerator 1 over denominator 9000 H z end fraction cross times fraction numerator 2 k capital omega over denominator 4 cross times 1 k capital omega cross times 5.6 n F end fraction equals 9920 capital omega&#10;R subscript 3 equals 10 k capital ome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i&gt;f&lt;/mi&gt;&lt;mo&gt;=&lt;/mo&gt;&lt;mfrac&gt;&lt;mn&gt;1&lt;/mn&gt;&lt;mi&gt;T&lt;/mi&gt;&lt;/mfrac&gt;&lt;mo&gt;=&lt;/mo&gt;&lt;mfrac&gt;&lt;mn&gt;1&lt;/mn&gt;&lt;mrow&gt;&lt;mn&gt;4&lt;/mn&gt;&lt;mstyle displaystyle=\&quot;true\&quot;&gt;&lt;mfrac&gt;&lt;msub&gt;&lt;mi&gt;R&lt;/mi&gt;&lt;mn&gt;1&lt;/mn&gt;&lt;/msub&gt;&lt;msub&gt;&lt;mi&gt;R&lt;/mi&gt;&lt;mn&gt;2&lt;/mn&gt;&lt;/msub&gt;&lt;/mfrac&gt;&lt;/mstyle&gt;&lt;msub&gt;&lt;mi&gt;R&lt;/mi&gt;&lt;mn&gt;3&lt;/mn&gt;&lt;/msub&gt;&lt;mi&gt;C&lt;/mi&gt;&lt;/mrow&gt;&lt;/mfrac&gt;&lt;mo&gt;=&lt;/mo&gt;&lt;mn&gt;9000&lt;/mn&gt;&lt;mi&gt;H&lt;/mi&gt;&lt;mi&gt;z&lt;/mi&gt;&lt;mo&gt;&amp;#xA0;&lt;/mo&gt;&lt;mfenced&gt;&lt;mn&gt;7&lt;/mn&gt;&lt;/mfenced&gt;&lt;mspace linebreak=\&quot;newline\&quot;/&gt;&lt;mn&gt;4&lt;/mn&gt;&lt;mfrac&gt;&lt;msub&gt;&lt;mi&gt;R&lt;/mi&gt;&lt;mn&gt;1&lt;/mn&gt;&lt;/msub&gt;&lt;msub&gt;&lt;mi&gt;R&lt;/mi&gt;&lt;mn&gt;2&lt;/mn&gt;&lt;/msub&gt;&lt;/mfrac&gt;&lt;msub&gt;&lt;mi&gt;R&lt;/mi&gt;&lt;mn&gt;3&lt;/mn&gt;&lt;/msub&gt;&lt;mi&gt;C&lt;/mi&gt;&lt;mo&gt;=&lt;/mo&gt;&lt;mfrac&gt;&lt;mn&gt;1&lt;/mn&gt;&lt;mrow&gt;&lt;mn&gt;9000&lt;/mn&gt;&lt;mi&gt;H&lt;/mi&gt;&lt;mi&gt;z&lt;/mi&gt;&lt;/mrow&gt;&lt;/mfrac&gt;&lt;mspace linebreak=\&quot;newline\&quot;/&gt;&lt;msub&gt;&lt;mi&gt;R&lt;/mi&gt;&lt;mn&gt;3&lt;/mn&gt;&lt;/msub&gt;&lt;mo&gt;=&lt;/mo&gt;&lt;mfrac&gt;&lt;mn&gt;1&lt;/mn&gt;&lt;mrow&gt;&lt;mn&gt;9000&lt;/mn&gt;&lt;mi&gt;H&lt;/mi&gt;&lt;mi&gt;z&lt;/mi&gt;&lt;/mrow&gt;&lt;/mfrac&gt;&lt;mo&gt;&amp;#xD7;&lt;/mo&gt;&lt;mfrac&gt;&lt;msub&gt;&lt;mi&gt;R&lt;/mi&gt;&lt;mn&gt;2&lt;/mn&gt;&lt;/msub&gt;&lt;mrow&gt;&lt;mn&gt;4&lt;/mn&gt;&lt;msub&gt;&lt;mi&gt;R&lt;/mi&gt;&lt;mn&gt;1&lt;/mn&gt;&lt;/msub&gt;&lt;mi&gt;C&lt;/mi&gt;&lt;/mrow&gt;&lt;/mfrac&gt;&lt;mo&gt;=&lt;/mo&gt;&lt;mfrac&gt;&lt;mn&gt;1&lt;/mn&gt;&lt;mrow&gt;&lt;mn&gt;9000&lt;/mn&gt;&lt;mi&gt;H&lt;/mi&gt;&lt;mi&gt;z&lt;/mi&gt;&lt;/mrow&gt;&lt;/mfrac&gt;&lt;mo&gt;&amp;#xD7;&lt;/mo&gt;&lt;mfrac&gt;&lt;mrow&gt;&lt;mn&gt;2&lt;/mn&gt;&lt;mi&gt;k&lt;/mi&gt;&lt;mi&gt;&amp;#x3A9;&lt;/mi&gt;&lt;/mrow&gt;&lt;mrow&gt;&lt;mn&gt;4&lt;/mn&gt;&lt;mo&gt;&amp;#xD7;&lt;/mo&gt;&lt;mn&gt;1&lt;/mn&gt;&lt;mi&gt;k&lt;/mi&gt;&lt;mi&gt;&amp;#x3A9;&lt;/mi&gt;&lt;mo&gt;&amp;#xD7;&lt;/mo&gt;&lt;mn&gt;5&lt;/mn&gt;&lt;mo&gt;.&lt;/mo&gt;&lt;mn&gt;6&lt;/mn&gt;&lt;mi&gt;n&lt;/mi&gt;&lt;mi&gt;F&lt;/mi&gt;&lt;/mrow&gt;&lt;/mfrac&gt;&lt;mo&gt;=&lt;/mo&gt;&lt;mn&gt;9920&lt;/mn&gt;&lt;mi&gt;&amp;#x3A9;&lt;/mi&gt;&lt;mspace linebreak=\&quot;newline\&quot;/&gt;&lt;msub&gt;&lt;mi mathcolor=\&quot;#7F0000\&quot;&gt;R&lt;/mi&gt;&lt;mn mathcolor=\&quot;#7F0000\&quot;&gt;3&lt;/mn&gt;&lt;/msub&gt;&lt;mo mathcolor=\&quot;#7F0000\&quot;&gt;=&lt;/mo&gt;&lt;mn mathcolor=\&quot;#7F0000\&quot;&gt;10&lt;/mn&gt;&lt;mi mathcolor=\&quot;#7F0000\&quot;&gt;k&lt;/mi&gt;&lt;mi mathcolor=\&quot;#7F0000\&quot;&gt;&amp;#x3A9;&lt;/mi&gt;&lt;/math&gt;&quot;,&quot;origin&quot;:&quot;MathType Legacy&quot;,&quot;version&quot;:&quot;v3.18.0&quot;}" title="f equals 1 over T equals fraction numerator 1 over denominator 4 R subscript 1 over R subscript 2 R subscript 3 C end fraction equals 9000 H z space open parentheses 7 close parentheses&#10;4 R subscript 1 over R subscript 2 R subscript 3 C equals fraction numerator 1 over denominator 9000 H z end fraction&#10;R subscript 3 equals fraction numerator 1 over denominator 9000 H z end fraction cross times fraction numerator R subscript 2 over denominator 4 R subscript 1 C end fraction equals fraction numerator 1 over denominator 9000 H z end fraction cross times fraction numerator 2 k capital omega over denominator 4 cross times 1 k capital omega cross times 5.6 n F end fraction equals 9920 capital omega&#10;R subscript 3 equals 10 k capital omega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5834" cy="211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6DDF" w14:textId="77777777" w:rsidR="00826A47" w:rsidRPr="00C8588E" w:rsidRDefault="00826A47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6D600DE6" w14:textId="1555A00F" w:rsidR="00C16E5A" w:rsidRPr="00F314EE" w:rsidRDefault="001F025D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="00C16E5A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 simulare:</w:t>
      </w:r>
    </w:p>
    <w:p w14:paraId="04577154" w14:textId="77777777" w:rsidR="00C16E5A" w:rsidRPr="00C8588E" w:rsidRDefault="00C16E5A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D6A066A" w14:textId="77777777" w:rsidR="00620FBA" w:rsidRDefault="00C16E5A" w:rsidP="00620FBA">
      <w:pPr>
        <w:pStyle w:val="ListParagraph"/>
        <w:keepNext/>
        <w:ind w:left="1080"/>
      </w:pPr>
      <w:r w:rsidRPr="00C8588E">
        <w:rPr>
          <w:rFonts w:ascii="Times New Roman" w:hAnsi="Times New Roman" w:cs="Times New Roman"/>
          <w:noProof/>
          <w:color w:val="000000" w:themeColor="text1"/>
          <w:sz w:val="32"/>
          <w:szCs w:val="32"/>
          <w:lang w:val="ro-RO"/>
        </w:rPr>
        <w:drawing>
          <wp:inline distT="0" distB="0" distL="0" distR="0" wp14:anchorId="22B6117F" wp14:editId="3DCA0A1B">
            <wp:extent cx="3374574" cy="381000"/>
            <wp:effectExtent l="0" t="0" r="0" b="0"/>
            <wp:docPr id="49736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633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6849" cy="38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C7D5" w14:textId="0A2CB21C" w:rsidR="00C16E5A" w:rsidRPr="00620FBA" w:rsidRDefault="00620FBA" w:rsidP="00620FBA">
      <w:pPr>
        <w:pStyle w:val="Caption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</w:pPr>
      <w:r w:rsidRPr="00620FBA">
        <w:rPr>
          <w:color w:val="0D0D0D" w:themeColor="text1" w:themeTint="F2"/>
          <w:sz w:val="24"/>
          <w:szCs w:val="24"/>
        </w:rPr>
        <w:t xml:space="preserve">Figura </w:t>
      </w:r>
      <w:r w:rsidRPr="00620FBA">
        <w:rPr>
          <w:color w:val="0D0D0D" w:themeColor="text1" w:themeTint="F2"/>
          <w:sz w:val="24"/>
          <w:szCs w:val="24"/>
        </w:rPr>
        <w:fldChar w:fldCharType="begin"/>
      </w:r>
      <w:r w:rsidRPr="00620FBA">
        <w:rPr>
          <w:color w:val="0D0D0D" w:themeColor="text1" w:themeTint="F2"/>
          <w:sz w:val="24"/>
          <w:szCs w:val="24"/>
        </w:rPr>
        <w:instrText xml:space="preserve"> SEQ Figura \* ARABIC </w:instrText>
      </w:r>
      <w:r w:rsidRPr="00620FBA">
        <w:rPr>
          <w:color w:val="0D0D0D" w:themeColor="text1" w:themeTint="F2"/>
          <w:sz w:val="24"/>
          <w:szCs w:val="24"/>
        </w:rPr>
        <w:fldChar w:fldCharType="separate"/>
      </w:r>
      <w:r w:rsidR="006E2227">
        <w:rPr>
          <w:noProof/>
          <w:color w:val="0D0D0D" w:themeColor="text1" w:themeTint="F2"/>
          <w:sz w:val="24"/>
          <w:szCs w:val="24"/>
        </w:rPr>
        <w:t>4</w:t>
      </w:r>
      <w:r w:rsidRPr="00620FBA">
        <w:rPr>
          <w:color w:val="0D0D0D" w:themeColor="text1" w:themeTint="F2"/>
          <w:sz w:val="24"/>
          <w:szCs w:val="24"/>
        </w:rPr>
        <w:fldChar w:fldCharType="end"/>
      </w:r>
      <w:r w:rsidRPr="00620FBA">
        <w:rPr>
          <w:color w:val="0D0D0D" w:themeColor="text1" w:themeTint="F2"/>
          <w:sz w:val="24"/>
          <w:szCs w:val="24"/>
        </w:rPr>
        <w:t xml:space="preserve"> Perioada </w:t>
      </w:r>
      <w:r w:rsidR="001F025D">
        <w:rPr>
          <w:color w:val="0D0D0D" w:themeColor="text1" w:themeTint="F2"/>
          <w:sz w:val="24"/>
          <w:szCs w:val="24"/>
        </w:rPr>
        <w:t>î</w:t>
      </w:r>
      <w:r w:rsidRPr="00620FBA">
        <w:rPr>
          <w:color w:val="0D0D0D" w:themeColor="text1" w:themeTint="F2"/>
          <w:sz w:val="24"/>
          <w:szCs w:val="24"/>
        </w:rPr>
        <w:t>n simulare</w:t>
      </w:r>
    </w:p>
    <w:p w14:paraId="147F4232" w14:textId="77777777" w:rsidR="00C16E5A" w:rsidRPr="00C8588E" w:rsidRDefault="00C16E5A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BBC14DC" w14:textId="0E5903A1" w:rsidR="00C16E5A" w:rsidRPr="00C8588E" w:rsidRDefault="00542541" w:rsidP="00BA3725">
      <w:pPr>
        <w:pStyle w:val="ListParagraph"/>
        <w:ind w:left="108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28"/>
        </w:rPr>
        <w:drawing>
          <wp:inline distT="0" distB="0" distL="0" distR="0" wp14:anchorId="07ECE81F" wp14:editId="7DB3C561">
            <wp:extent cx="2145792" cy="353568"/>
            <wp:effectExtent l="0" t="0" r="0" b="0"/>
            <wp:docPr id="2077864532" name="Picture 2077864532" descr="{&quot;mathml&quot;:&quot;&lt;math style=\&quot;font-family:stix;font-size:12px;\&quot; xmlns=\&quot;http://www.w3.org/1998/Math/MathML\&quot;&gt;&lt;mi mathcolor=\&quot;#7F0000\&quot;&gt;f&lt;/mi&gt;&lt;mo mathcolor=\&quot;#7F0000\&quot;&gt;=&lt;/mo&gt;&lt;mfrac mathcolor=\&quot;#7F0000\&quot;&gt;&lt;mn&gt;1&lt;/mn&gt;&lt;mi&gt;T&lt;/mi&gt;&lt;/mfrac&gt;&lt;mo mathcolor=\&quot;#7F0000\&quot;&gt;=&lt;/mo&gt;&lt;mfrac mathcolor=\&quot;#7F0000\&quot;&gt;&lt;mn&gt;1&lt;/mn&gt;&lt;mrow&gt;&lt;mn&gt;112&lt;/mn&gt;&lt;mo&gt;.&lt;/mo&gt;&lt;mn&gt;418&lt;/mn&gt;&lt;mi&gt;u&lt;/mi&gt;&lt;mi&gt;s&lt;/mi&gt;&lt;/mrow&gt;&lt;/mfrac&gt;&lt;mo mathcolor=\&quot;#7F0000\&quot;&gt;=&lt;/mo&gt;&lt;mn mathcolor=\&quot;#7F0000\&quot;&gt;8895&lt;/mn&gt;&lt;mo mathcolor=\&quot;#7F0000\&quot;&gt;.&lt;/mo&gt;&lt;mn mathcolor=\&quot;#7F0000\&quot;&gt;37&lt;/mn&gt;&lt;mi mathcolor=\&quot;#7F0000\&quot;&gt;H&lt;/mi&gt;&lt;mi mathcolor=\&quot;#7F0000\&quot;&gt;z&lt;/mi&gt;&lt;/math&gt;&quot;,&quot;origin&quot;:&quot;MathType Legacy&quot;,&quot;version&quot;:&quot;v3.18.0&quot;}" title="f equals 1 over T equals fraction numerator 1 over denominator 112.418 u s end fraction equals 8895.37 H 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i mathcolor=\&quot;#7F0000\&quot;&gt;f&lt;/mi&gt;&lt;mo mathcolor=\&quot;#7F0000\&quot;&gt;=&lt;/mo&gt;&lt;mfrac mathcolor=\&quot;#7F0000\&quot;&gt;&lt;mn&gt;1&lt;/mn&gt;&lt;mi&gt;T&lt;/mi&gt;&lt;/mfrac&gt;&lt;mo mathcolor=\&quot;#7F0000\&quot;&gt;=&lt;/mo&gt;&lt;mfrac mathcolor=\&quot;#7F0000\&quot;&gt;&lt;mn&gt;1&lt;/mn&gt;&lt;mrow&gt;&lt;mn&gt;112&lt;/mn&gt;&lt;mo&gt;.&lt;/mo&gt;&lt;mn&gt;418&lt;/mn&gt;&lt;mi&gt;u&lt;/mi&gt;&lt;mi&gt;s&lt;/mi&gt;&lt;/mrow&gt;&lt;/mfrac&gt;&lt;mo mathcolor=\&quot;#7F0000\&quot;&gt;=&lt;/mo&gt;&lt;mn mathcolor=\&quot;#7F0000\&quot;&gt;8895&lt;/mn&gt;&lt;mo mathcolor=\&quot;#7F0000\&quot;&gt;.&lt;/mo&gt;&lt;mn mathcolor=\&quot;#7F0000\&quot;&gt;37&lt;/mn&gt;&lt;mi mathcolor=\&quot;#7F0000\&quot;&gt;H&lt;/mi&gt;&lt;mi mathcolor=\&quot;#7F0000\&quot;&gt;z&lt;/mi&gt;&lt;/math&gt;&quot;,&quot;origin&quot;:&quot;MathType Legacy&quot;,&quot;version&quot;:&quot;v3.18.0&quot;}" title="f equals 1 over T equals fraction numerator 1 over denominator 112.418 u s end fraction equals 8895.37 H z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92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E14D" w14:textId="77777777" w:rsidR="00C16E5A" w:rsidRPr="00542541" w:rsidRDefault="00C16E5A" w:rsidP="00542541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71FFFFD9" w14:textId="2F9AF95E" w:rsidR="00C16E5A" w:rsidRPr="00F314EE" w:rsidRDefault="002C7B10" w:rsidP="00C16E5A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Din cauza </w:t>
      </w:r>
      <w:r w:rsidR="001174BC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comportamentului real al componentelor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, datele ob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inute 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="00C16E5A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 OrCAD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sunt u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or diferite fa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de cele 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calculate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</w:p>
    <w:p w14:paraId="30B6D604" w14:textId="77777777" w:rsidR="00C16E5A" w:rsidRPr="00C8588E" w:rsidRDefault="00C16E5A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  <w:br w:type="page"/>
      </w:r>
    </w:p>
    <w:p w14:paraId="13C59694" w14:textId="77777777" w:rsidR="00893A4F" w:rsidRPr="00C8588E" w:rsidRDefault="00893A4F" w:rsidP="00893A4F">
      <w:pPr>
        <w:pStyle w:val="ListParagraph"/>
        <w:ind w:left="135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5034F45D" w14:textId="1D6AD59F" w:rsidR="00C16E5A" w:rsidRPr="00BB5144" w:rsidRDefault="00D47676" w:rsidP="00BB5144">
      <w:pPr>
        <w:pStyle w:val="ListParagraph"/>
        <w:numPr>
          <w:ilvl w:val="1"/>
          <w:numId w:val="1"/>
        </w:numPr>
        <w:spacing w:before="480" w:after="240"/>
        <w:ind w:left="1354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FEE5DD0" wp14:editId="64290703">
                <wp:simplePos x="0" y="0"/>
                <wp:positionH relativeFrom="column">
                  <wp:posOffset>1238250</wp:posOffset>
                </wp:positionH>
                <wp:positionV relativeFrom="paragraph">
                  <wp:posOffset>2619375</wp:posOffset>
                </wp:positionV>
                <wp:extent cx="3634740" cy="635"/>
                <wp:effectExtent l="0" t="0" r="0" b="0"/>
                <wp:wrapTopAndBottom/>
                <wp:docPr id="4052227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7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94306E" w14:textId="5A2E40B3" w:rsidR="00D47676" w:rsidRPr="00D47676" w:rsidRDefault="00D47676" w:rsidP="00D4767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D0D0D" w:themeColor="text1" w:themeTint="F2"/>
                                <w:sz w:val="24"/>
                                <w:szCs w:val="24"/>
                                <w:lang w:val="ro-RO"/>
                              </w:rPr>
                            </w:pP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E2227">
                              <w:rPr>
                                <w:noProof/>
                                <w:color w:val="0D0D0D" w:themeColor="text1" w:themeTint="F2"/>
                                <w:sz w:val="24"/>
                                <w:szCs w:val="24"/>
                              </w:rPr>
                              <w:t>5</w:t>
                            </w: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Reglajul factorului de umplere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E5DD0" id="_x0000_s1028" type="#_x0000_t202" style="position:absolute;left:0;text-align:left;margin-left:97.5pt;margin-top:206.25pt;width:286.2pt;height:.0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" stroked="f">
                <v:textbox style="mso-fit-shape-to-text:t" inset="0,0,0,0">
                  <w:txbxContent>
                    <w:p w14:paraId="2494306E" w14:textId="5A2E40B3" w:rsidR="00D47676" w:rsidRPr="00D47676" w:rsidRDefault="00D47676" w:rsidP="00D4767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D0D0D" w:themeColor="text1" w:themeTint="F2"/>
                          <w:sz w:val="24"/>
                          <w:szCs w:val="24"/>
                          <w:lang w:val="ro-RO"/>
                        </w:rPr>
                      </w:pP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t xml:space="preserve">Figura </w:t>
                      </w: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fldChar w:fldCharType="begin"/>
                      </w: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fldChar w:fldCharType="separate"/>
                      </w:r>
                      <w:r w:rsidR="006E2227">
                        <w:rPr>
                          <w:noProof/>
                          <w:color w:val="0D0D0D" w:themeColor="text1" w:themeTint="F2"/>
                          <w:sz w:val="24"/>
                          <w:szCs w:val="24"/>
                        </w:rPr>
                        <w:t>5</w:t>
                      </w: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fldChar w:fldCharType="end"/>
                      </w: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t xml:space="preserve"> Reglajul factorului de umplere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93A4F" w:rsidRPr="00BB5144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ro-RO"/>
        </w:rPr>
        <w:drawing>
          <wp:anchor distT="0" distB="0" distL="114300" distR="114300" simplePos="0" relativeHeight="251576320" behindDoc="0" locked="0" layoutInCell="1" allowOverlap="1" wp14:anchorId="2E8EFEB2" wp14:editId="3507ECB1">
            <wp:simplePos x="0" y="0"/>
            <wp:positionH relativeFrom="column">
              <wp:posOffset>1238250</wp:posOffset>
            </wp:positionH>
            <wp:positionV relativeFrom="paragraph">
              <wp:posOffset>535305</wp:posOffset>
            </wp:positionV>
            <wp:extent cx="3634740" cy="2026920"/>
            <wp:effectExtent l="0" t="0" r="0" b="0"/>
            <wp:wrapTopAndBottom/>
            <wp:docPr id="1787494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2" w:name="_Hlk198391822"/>
      <w:r w:rsidR="007B2042"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R</w:t>
      </w:r>
      <w:r w:rsidR="00C16E5A"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eglajul factorului de umplere</w:t>
      </w:r>
      <w:r w:rsidR="007B2042"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 xml:space="preserve"> </w:t>
      </w:r>
      <w:r w:rsidR="001F025D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ș</w:t>
      </w:r>
      <w:r w:rsidR="007B2042"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i adaptarea de impedan</w:t>
      </w:r>
      <w:bookmarkEnd w:id="2"/>
      <w:r w:rsidR="001F025D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ță</w:t>
      </w:r>
    </w:p>
    <w:p w14:paraId="33C62B33" w14:textId="33BB4206" w:rsidR="007B2042" w:rsidRPr="00C8588E" w:rsidRDefault="007B2042" w:rsidP="00893A4F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42FFCF58" w14:textId="0FAF3E65" w:rsidR="007B2042" w:rsidRPr="00C8588E" w:rsidRDefault="007B2042" w:rsidP="007B2042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7FCDB971" w14:textId="324EAF59" w:rsidR="007B2042" w:rsidRPr="00F314EE" w:rsidRDefault="007B2042" w:rsidP="007B204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Controlul factorului de umplere: </w:t>
      </w:r>
      <w:r w:rsidR="00807028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Reglat cu ajutorul poten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807028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iometrului, modific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="00807028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nd Vref.</w:t>
      </w:r>
    </w:p>
    <w:p w14:paraId="59F4A281" w14:textId="12F1E200" w:rsidR="007B2042" w:rsidRPr="00F314EE" w:rsidRDefault="00807028" w:rsidP="0080702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Adaptarea de impedan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: F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cut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cu 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un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repetor de tensiune cu amplificator opera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ional, pentru maximizarea transferului de putere 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i eliminarea distorsiunilor. </w:t>
      </w:r>
    </w:p>
    <w:p w14:paraId="00F3B642" w14:textId="77777777" w:rsidR="00807028" w:rsidRPr="00C8588E" w:rsidRDefault="00807028" w:rsidP="00807028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61D9D860" w14:textId="540C8FC1" w:rsidR="002101B1" w:rsidRPr="00F314EE" w:rsidRDefault="007B2042" w:rsidP="00807028">
      <w:pPr>
        <w:rPr>
          <w:rFonts w:ascii="Times New Roman" w:hAnsi="Times New Roman" w:cs="Times New Roman"/>
          <w:color w:val="C00000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C00000"/>
          <w:sz w:val="24"/>
          <w:szCs w:val="24"/>
          <w:lang w:val="ro-RO"/>
        </w:rPr>
        <w:t>Componente folosite:</w:t>
      </w:r>
    </w:p>
    <w:p w14:paraId="0BC859C4" w14:textId="40283C5B" w:rsidR="007B2042" w:rsidRPr="00F314EE" w:rsidRDefault="007B2042" w:rsidP="0080702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Amplificator opera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ional: TL082</w:t>
      </w:r>
    </w:p>
    <w:p w14:paraId="0AF260A2" w14:textId="59BB0D5C" w:rsidR="007B2042" w:rsidRPr="00F314EE" w:rsidRDefault="001F025D" w:rsidP="0080702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Rezistențe: </w:t>
      </w:r>
      <w:r w:rsidR="007B2042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R8, R9: </w:t>
      </w:r>
      <w:r w:rsidR="00893A4F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8.2</w:t>
      </w:r>
      <w:r w:rsidR="007B2042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K x 2 – Seria E</w:t>
      </w:r>
      <w:r w:rsidR="00E34DE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48</w:t>
      </w:r>
    </w:p>
    <w:p w14:paraId="12D65501" w14:textId="2439F306" w:rsidR="007B2042" w:rsidRPr="00F314EE" w:rsidRDefault="007B2042" w:rsidP="0080702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Poten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iometru R10: 2k x 1</w:t>
      </w:r>
    </w:p>
    <w:p w14:paraId="67AC9B0D" w14:textId="041DF727" w:rsidR="00807028" w:rsidRPr="00C8588E" w:rsidRDefault="00807028" w:rsidP="00807028">
      <w:pPr>
        <w:ind w:left="180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0C9F50B0" w14:textId="77777777" w:rsidR="00807028" w:rsidRPr="00C8588E" w:rsidRDefault="00807028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  <w:br w:type="page"/>
      </w:r>
    </w:p>
    <w:p w14:paraId="61C73133" w14:textId="77777777" w:rsidR="00893A4F" w:rsidRPr="00C8588E" w:rsidRDefault="00893A4F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13ECF274" w14:textId="76AE1A84" w:rsidR="00807028" w:rsidRPr="00D400FA" w:rsidRDefault="00807028" w:rsidP="00D400FA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bookmarkStart w:id="3" w:name="_Hlk198391891"/>
      <w:r w:rsidRPr="00D400FA">
        <w:rPr>
          <w:rFonts w:ascii="Times New Roman" w:hAnsi="Times New Roman" w:cs="Times New Roman"/>
          <w:color w:val="C00000"/>
          <w:sz w:val="32"/>
          <w:szCs w:val="32"/>
          <w:lang w:val="ro-RO"/>
        </w:rPr>
        <w:t>Calcularea tensiunii de prag V</w:t>
      </w:r>
      <w:r w:rsidRPr="001F025D">
        <w:rPr>
          <w:rFonts w:ascii="Times New Roman" w:hAnsi="Times New Roman" w:cs="Times New Roman"/>
          <w:color w:val="C00000"/>
          <w:sz w:val="32"/>
          <w:szCs w:val="32"/>
          <w:vertAlign w:val="subscript"/>
          <w:lang w:val="ro-RO"/>
        </w:rPr>
        <w:t>ref</w:t>
      </w:r>
      <w:r w:rsidRPr="00D400FA">
        <w:rPr>
          <w:rFonts w:ascii="Times New Roman" w:hAnsi="Times New Roman" w:cs="Times New Roman"/>
          <w:color w:val="C00000"/>
          <w:sz w:val="32"/>
          <w:szCs w:val="32"/>
          <w:lang w:val="ro-RO"/>
        </w:rPr>
        <w:t xml:space="preserve"> pentru reglajul factorului de umplere</w:t>
      </w:r>
    </w:p>
    <w:bookmarkEnd w:id="3"/>
    <w:p w14:paraId="5B9ED068" w14:textId="77777777" w:rsidR="00D400FA" w:rsidRPr="00D400FA" w:rsidRDefault="00D400FA" w:rsidP="00D400FA">
      <w:pPr>
        <w:pStyle w:val="ListParagraph"/>
        <w:ind w:left="144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1FE41F40" w14:textId="18695966" w:rsidR="00230E35" w:rsidRPr="00C8588E" w:rsidRDefault="007708E5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19"/>
        </w:rPr>
        <w:drawing>
          <wp:inline distT="0" distB="0" distL="0" distR="0" wp14:anchorId="1C9757C1" wp14:editId="4B2A2A81">
            <wp:extent cx="2531872" cy="229616"/>
            <wp:effectExtent l="0" t="0" r="0" b="0"/>
            <wp:docPr id="904067454" name="Picture 904067454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sub&gt;&lt;mi&gt;V&lt;/mi&gt;&lt;mrow&gt;&lt;mi&gt;P&lt;/mi&gt;&lt;mi&gt;S&lt;/mi&gt;&lt;/mrow&gt;&lt;/msub&gt;&lt;mo&gt;-&lt;/mo&gt;&lt;mfenced&gt;&lt;mrow&gt;&lt;msub&gt;&lt;mi&gt;V&lt;/mi&gt;&lt;mrow&gt;&lt;mi&gt;P&lt;/mi&gt;&lt;mi&gt;S&lt;/mi&gt;&lt;/mrow&gt;&lt;/msub&gt;&lt;mo&gt;-&lt;/mo&gt;&lt;msub&gt;&lt;mi&gt;V&lt;/mi&gt;&lt;mrow&gt;&lt;mi&gt;P&lt;/mi&gt;&lt;mi&gt;J&lt;/mi&gt;&lt;/mrow&gt;&lt;/msub&gt;&lt;/mrow&gt;&lt;/mfenced&gt;&lt;mfenced&gt;&lt;mrow&gt;&lt;mn&gt;1&lt;/mn&gt;&lt;mo&gt;-&lt;/mo&gt;&lt;mi&gt;f&lt;/mi&gt;&lt;mi&gt;u&lt;/mi&gt;&lt;/mrow&gt;&lt;/mfenced&gt;&lt;mo&gt;&amp;#xA0;&lt;/mo&gt;&lt;mfenced&gt;&lt;mn&gt;8&lt;/mn&gt;&lt;/mfenced&gt;&lt;/math&gt;&quot;,&quot;origin&quot;:&quot;MathType Legacy&quot;,&quot;version&quot;:&quot;v3.18.0&quot;}" title="V subscript r e f end subscript equals V subscript P S end subscript minus open parentheses V subscript P S end subscript minus V subscript P J end subscript close parentheses open parentheses 1 minus f u close parentheses space open parentheses 8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sub&gt;&lt;mi&gt;V&lt;/mi&gt;&lt;mrow&gt;&lt;mi&gt;P&lt;/mi&gt;&lt;mi&gt;S&lt;/mi&gt;&lt;/mrow&gt;&lt;/msub&gt;&lt;mo&gt;-&lt;/mo&gt;&lt;mfenced&gt;&lt;mrow&gt;&lt;msub&gt;&lt;mi&gt;V&lt;/mi&gt;&lt;mrow&gt;&lt;mi&gt;P&lt;/mi&gt;&lt;mi&gt;S&lt;/mi&gt;&lt;/mrow&gt;&lt;/msub&gt;&lt;mo&gt;-&lt;/mo&gt;&lt;msub&gt;&lt;mi&gt;V&lt;/mi&gt;&lt;mrow&gt;&lt;mi&gt;P&lt;/mi&gt;&lt;mi&gt;J&lt;/mi&gt;&lt;/mrow&gt;&lt;/msub&gt;&lt;/mrow&gt;&lt;/mfenced&gt;&lt;mfenced&gt;&lt;mrow&gt;&lt;mn&gt;1&lt;/mn&gt;&lt;mo&gt;-&lt;/mo&gt;&lt;mi&gt;f&lt;/mi&gt;&lt;mi&gt;u&lt;/mi&gt;&lt;/mrow&gt;&lt;/mfenced&gt;&lt;mo&gt;&amp;#xA0;&lt;/mo&gt;&lt;mfenced&gt;&lt;mn&gt;8&lt;/mn&gt;&lt;/mfenced&gt;&lt;/math&gt;&quot;,&quot;origin&quot;:&quot;MathType Legacy&quot;,&quot;version&quot;:&quot;v3.18.0&quot;}" title="V subscript r e f end subscript equals V subscript P S end subscript minus open parentheses V subscript P S end subscript minus V subscript P J end subscript close parentheses open parentheses 1 minus f u close parentheses space open parentheses 8 close parentheses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872" cy="22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699D" w14:textId="77777777" w:rsidR="00CB18BA" w:rsidRPr="00C8588E" w:rsidRDefault="00CB18BA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3613A914" w14:textId="234B1DBE" w:rsidR="00807028" w:rsidRPr="001E4A47" w:rsidRDefault="00230E35" w:rsidP="00807028">
      <w:pPr>
        <w:ind w:firstLine="720"/>
        <w:rPr>
          <w:rFonts w:ascii="Times New Roman" w:hAnsi="Times New Roman" w:cs="Times New Roman"/>
          <w:color w:val="C00000"/>
          <w:sz w:val="24"/>
          <w:szCs w:val="24"/>
          <w:lang w:val="ro-RO"/>
        </w:rPr>
      </w:pPr>
      <w:r w:rsidRPr="001E4A47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Pentru</w:t>
      </w:r>
      <w:r w:rsidRPr="001E4A47">
        <w:rPr>
          <w:rFonts w:ascii="Times New Roman" w:hAnsi="Times New Roman" w:cs="Times New Roman"/>
          <w:color w:val="C00000"/>
          <w:sz w:val="24"/>
          <w:szCs w:val="24"/>
          <w:lang w:val="ro-RO"/>
        </w:rPr>
        <w:t xml:space="preserve"> factor de umplere = 40%</w:t>
      </w:r>
    </w:p>
    <w:p w14:paraId="1E0D23F0" w14:textId="5FF1DAED" w:rsidR="00230E35" w:rsidRPr="00C8588E" w:rsidRDefault="007708E5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51"/>
        </w:rPr>
        <w:drawing>
          <wp:inline distT="0" distB="0" distL="0" distR="0" wp14:anchorId="5C68AB22" wp14:editId="666BA873">
            <wp:extent cx="3098800" cy="191008"/>
            <wp:effectExtent l="0" t="0" r="0" b="0"/>
            <wp:docPr id="1667668083" name="Picture 1667668083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n&gt;7&lt;/mn&gt;&lt;mo&gt;.&lt;/mo&gt;&lt;mn&gt;5&lt;/mn&gt;&lt;mo&gt;-&lt;/mo&gt;&lt;mfenced&gt;&lt;mrow&gt;&lt;mn&gt;7&lt;/mn&gt;&lt;mo&gt;.&lt;/mo&gt;&lt;mn&gt;5&lt;/mn&gt;&lt;mo&gt;+&lt;/mo&gt;&lt;mn&gt;7&lt;/mn&gt;&lt;mo&gt;.&lt;/mo&gt;&lt;mn&gt;5&lt;/mn&gt;&lt;/mrow&gt;&lt;/mfenced&gt;&lt;mfenced&gt;&lt;mrow&gt;&lt;mn&gt;1&lt;/mn&gt;&lt;mo&gt;-&lt;/mo&gt;&lt;mn&gt;0&lt;/mn&gt;&lt;mo&gt;.&lt;/mo&gt;&lt;mn&gt;4&lt;/mn&gt;&lt;/mrow&gt;&lt;/mfenced&gt;&lt;mo&gt;=&lt;/mo&gt;&lt;mo&gt;-&lt;/mo&gt;&lt;mn&gt;1&lt;/mn&gt;&lt;mo&gt;.&lt;/mo&gt;&lt;mn&gt;5&lt;/mn&gt;&lt;mi&gt;V&lt;/mi&gt;&lt;mo&gt;&amp;#xA0;&lt;/mo&gt;&lt;mfenced&gt;&lt;mn&gt;9&lt;/mn&gt;&lt;/mfenced&gt;&lt;/math&gt;&quot;,&quot;origin&quot;:&quot;MathType Legacy&quot;,&quot;version&quot;:&quot;v3.18.0&quot;}" title="V subscript r e f end subscript equals 7.5 minus open parentheses 7.5 plus 7.5 close parentheses open parentheses 1 minus 0.4 close parentheses equals negative 1.5 V space open parentheses 9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n&gt;7&lt;/mn&gt;&lt;mo&gt;.&lt;/mo&gt;&lt;mn&gt;5&lt;/mn&gt;&lt;mo&gt;-&lt;/mo&gt;&lt;mfenced&gt;&lt;mrow&gt;&lt;mn&gt;7&lt;/mn&gt;&lt;mo&gt;.&lt;/mo&gt;&lt;mn&gt;5&lt;/mn&gt;&lt;mo&gt;+&lt;/mo&gt;&lt;mn&gt;7&lt;/mn&gt;&lt;mo&gt;.&lt;/mo&gt;&lt;mn&gt;5&lt;/mn&gt;&lt;/mrow&gt;&lt;/mfenced&gt;&lt;mfenced&gt;&lt;mrow&gt;&lt;mn&gt;1&lt;/mn&gt;&lt;mo&gt;-&lt;/mo&gt;&lt;mn&gt;0&lt;/mn&gt;&lt;mo&gt;.&lt;/mo&gt;&lt;mn&gt;4&lt;/mn&gt;&lt;/mrow&gt;&lt;/mfenced&gt;&lt;mo&gt;=&lt;/mo&gt;&lt;mo&gt;-&lt;/mo&gt;&lt;mn&gt;1&lt;/mn&gt;&lt;mo&gt;.&lt;/mo&gt;&lt;mn&gt;5&lt;/mn&gt;&lt;mi&gt;V&lt;/mi&gt;&lt;mo&gt;&amp;#xA0;&lt;/mo&gt;&lt;mfenced&gt;&lt;mn&gt;9&lt;/mn&gt;&lt;/mfenced&gt;&lt;/math&gt;&quot;,&quot;origin&quot;:&quot;MathType Legacy&quot;,&quot;version&quot;:&quot;v3.18.0&quot;}" title="V subscript r e f end subscript equals 7.5 minus open parentheses 7.5 plus 7.5 close parentheses open parentheses 1 minus 0.4 close parentheses equals negative 1.5 V space open parentheses 9 close parentheses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1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2FCB" w14:textId="77777777" w:rsidR="00230E35" w:rsidRPr="00C8588E" w:rsidRDefault="00230E35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00E769D0" w14:textId="3D072C2F" w:rsidR="00230E35" w:rsidRPr="001E4A47" w:rsidRDefault="00230E35" w:rsidP="00807028">
      <w:pPr>
        <w:ind w:firstLine="720"/>
        <w:rPr>
          <w:rFonts w:ascii="Times New Roman" w:hAnsi="Times New Roman" w:cs="Times New Roman"/>
          <w:color w:val="C00000"/>
          <w:sz w:val="24"/>
          <w:szCs w:val="24"/>
          <w:lang w:val="ro-RO"/>
        </w:rPr>
      </w:pPr>
      <w:r w:rsidRPr="001E4A47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Pentru</w:t>
      </w:r>
      <w:r w:rsidRPr="001E4A47">
        <w:rPr>
          <w:rFonts w:ascii="Times New Roman" w:hAnsi="Times New Roman" w:cs="Times New Roman"/>
          <w:color w:val="C00000"/>
          <w:sz w:val="24"/>
          <w:szCs w:val="24"/>
          <w:lang w:val="ro-RO"/>
        </w:rPr>
        <w:t xml:space="preserve"> factor de umplere = 60%</w:t>
      </w:r>
    </w:p>
    <w:p w14:paraId="016E3F7C" w14:textId="73219549" w:rsidR="00230E35" w:rsidRDefault="007708E5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18"/>
        </w:rPr>
        <w:drawing>
          <wp:inline distT="0" distB="0" distL="0" distR="0" wp14:anchorId="6A68FCE4" wp14:editId="77E9FBBE">
            <wp:extent cx="2917952" cy="191008"/>
            <wp:effectExtent l="0" t="0" r="0" b="0"/>
            <wp:docPr id="1217536397" name="Picture 1217536397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n&gt;7&lt;/mn&gt;&lt;mo&gt;.&lt;/mo&gt;&lt;mn&gt;5&lt;/mn&gt;&lt;mo&gt;-&lt;/mo&gt;&lt;mfenced&gt;&lt;mrow&gt;&lt;mn&gt;7&lt;/mn&gt;&lt;mo&gt;.&lt;/mo&gt;&lt;mn&gt;5&lt;/mn&gt;&lt;mo&gt;+&lt;/mo&gt;&lt;mn&gt;7&lt;/mn&gt;&lt;mo&gt;.&lt;/mo&gt;&lt;mn&gt;5&lt;/mn&gt;&lt;/mrow&gt;&lt;/mfenced&gt;&lt;mfenced&gt;&lt;mrow&gt;&lt;mn&gt;1&lt;/mn&gt;&lt;mo&gt;-&lt;/mo&gt;&lt;mn&gt;0&lt;/mn&gt;&lt;mo&gt;.&lt;/mo&gt;&lt;mn&gt;6&lt;/mn&gt;&lt;/mrow&gt;&lt;/mfenced&gt;&lt;mo&gt;=&lt;/mo&gt;&lt;mn&gt;1&lt;/mn&gt;&lt;mo&gt;.&lt;/mo&gt;&lt;mn&gt;5&lt;/mn&gt;&lt;mo&gt;&amp;#xA0;&lt;/mo&gt;&lt;mfenced&gt;&lt;mn&gt;10&lt;/mn&gt;&lt;/mfenced&gt;&lt;/math&gt;&quot;,&quot;origin&quot;:&quot;MathType Legacy&quot;,&quot;version&quot;:&quot;v3.18.0&quot;}" title="V subscript r e f end subscript equals 7.5 minus open parentheses 7.5 plus 7.5 close parentheses open parentheses 1 minus 0.6 close parentheses equals 1.5 space open parentheses 10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n&gt;7&lt;/mn&gt;&lt;mo&gt;.&lt;/mo&gt;&lt;mn&gt;5&lt;/mn&gt;&lt;mo&gt;-&lt;/mo&gt;&lt;mfenced&gt;&lt;mrow&gt;&lt;mn&gt;7&lt;/mn&gt;&lt;mo&gt;.&lt;/mo&gt;&lt;mn&gt;5&lt;/mn&gt;&lt;mo&gt;+&lt;/mo&gt;&lt;mn&gt;7&lt;/mn&gt;&lt;mo&gt;.&lt;/mo&gt;&lt;mn&gt;5&lt;/mn&gt;&lt;/mrow&gt;&lt;/mfenced&gt;&lt;mfenced&gt;&lt;mrow&gt;&lt;mn&gt;1&lt;/mn&gt;&lt;mo&gt;-&lt;/mo&gt;&lt;mn&gt;0&lt;/mn&gt;&lt;mo&gt;.&lt;/mo&gt;&lt;mn&gt;6&lt;/mn&gt;&lt;/mrow&gt;&lt;/mfenced&gt;&lt;mo&gt;=&lt;/mo&gt;&lt;mn&gt;1&lt;/mn&gt;&lt;mo&gt;.&lt;/mo&gt;&lt;mn&gt;5&lt;/mn&gt;&lt;mo&gt;&amp;#xA0;&lt;/mo&gt;&lt;mfenced&gt;&lt;mn&gt;10&lt;/mn&gt;&lt;/mfenced&gt;&lt;/math&gt;&quot;,&quot;origin&quot;:&quot;MathType Legacy&quot;,&quot;version&quot;:&quot;v3.18.0&quot;}" title="V subscript r e f end subscript equals 7.5 minus open parentheses 7.5 plus 7.5 close parentheses open parentheses 1 minus 0.6 close parentheses equals 1.5 space open parentheses 10 close parentheses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952" cy="1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F28">
        <w:rPr>
          <w:rFonts w:ascii="Times New Roman" w:hAnsi="Times New Roman" w:cs="Times New Roman"/>
          <w:color w:val="C00000"/>
          <w:sz w:val="32"/>
          <w:szCs w:val="32"/>
          <w:lang w:val="ro-RO"/>
        </w:rPr>
        <w:t xml:space="preserve"> </w:t>
      </w:r>
    </w:p>
    <w:p w14:paraId="0A4054A8" w14:textId="77777777" w:rsidR="001B46BA" w:rsidRDefault="001B46BA" w:rsidP="001B46BA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</w:pPr>
    </w:p>
    <w:p w14:paraId="0037AEB1" w14:textId="540E81A3" w:rsidR="001B46BA" w:rsidRPr="001B46BA" w:rsidRDefault="001B46BA" w:rsidP="001B46BA">
      <w:pPr>
        <w:ind w:firstLine="720"/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bscript"/>
          <w:lang w:val="ro-RO"/>
        </w:rPr>
      </w:pPr>
      <w:r w:rsidRPr="001B46BA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Cum rezultatele sunt simetrice fa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ță</w:t>
      </w:r>
      <w:r w:rsidRPr="001B46BA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de 0, putem alege R</w:t>
      </w:r>
      <w:r w:rsidRPr="001B46BA"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bscript"/>
          <w:lang w:val="ro-RO"/>
        </w:rPr>
        <w:t>8</w:t>
      </w:r>
      <w:r w:rsidRPr="001B46BA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=R</w:t>
      </w:r>
      <w:r w:rsidRPr="001B46BA"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bscript"/>
          <w:lang w:val="ro-RO"/>
        </w:rPr>
        <w:t>9</w:t>
      </w:r>
    </w:p>
    <w:p w14:paraId="57F3175E" w14:textId="77777777" w:rsidR="00230E35" w:rsidRPr="00C8588E" w:rsidRDefault="00230E35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47F64E58" w14:textId="2B687D8C" w:rsidR="00807028" w:rsidRPr="00C8588E" w:rsidRDefault="007708E5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137"/>
        </w:rPr>
        <w:drawing>
          <wp:inline distT="0" distB="0" distL="0" distR="0" wp14:anchorId="62A52EA3" wp14:editId="2D282396">
            <wp:extent cx="3480748" cy="1347826"/>
            <wp:effectExtent l="0" t="0" r="0" b="0"/>
            <wp:docPr id="203143517" name="Picture 203143517" descr="{&quot;mathml&quot;:&quot;&lt;math style=\&quot;font-family:stix;font-size:12px;\&quot; xmlns=\&quot;http://www.w3.org/1998/Math/MathML\&quot;&gt;&lt;mfenced open=\&quot;{\&quot; close=\&quot;\&quot;&gt;&lt;mtable columnalign=\&quot;left\&quot;&gt;&lt;mtr&gt;&lt;mtd&gt;&lt;msub&gt;&lt;mi&gt;R&lt;/mi&gt;&lt;mn&gt;10&lt;/mn&gt;&lt;/msub&gt;&lt;mo&gt;=&lt;/mo&gt;&lt;msub&gt;&lt;mi&gt;P&lt;/mi&gt;&lt;mn&gt;1&lt;/mn&gt;&lt;/msub&gt;&lt;/mtd&gt;&lt;/mtr&gt;&lt;mtr&gt;&lt;mtd&gt;&lt;msub&gt;&lt;mi&gt;V&lt;/mi&gt;&lt;mrow&gt;&lt;mi&gt;r&lt;/mi&gt;&lt;mi&gt;e&lt;/mi&gt;&lt;mi&gt;f&lt;/mi&gt;&lt;/mrow&gt;&lt;/msub&gt;&lt;mo&gt;=&lt;/mo&gt;&lt;msup&gt;&lt;mi&gt;V&lt;/mi&gt;&lt;mo&gt;-&lt;/mo&gt;&lt;/msup&gt;&lt;mo&gt;=&lt;/mo&gt;&lt;mfrac&gt;&lt;mrow&gt;&lt;mstyle displaystyle=\&quot;true\&quot;&gt;&lt;mfrac&gt;&lt;msub&gt;&lt;mi&gt;V&lt;/mi&gt;&lt;mrow&gt;&lt;mi&gt;C&lt;/mi&gt;&lt;mi&gt;C&lt;/mi&gt;&lt;/mrow&gt;&lt;/msub&gt;&lt;mrow&gt;&lt;mi&gt;&amp;#x3B1;&lt;/mi&gt;&lt;msub&gt;&lt;mi&gt;P&lt;/mi&gt;&lt;mn&gt;1&lt;/mn&gt;&lt;/msub&gt;&lt;mo&gt;+&lt;/mo&gt;&lt;msub&gt;&lt;mi&gt;R&lt;/mi&gt;&lt;mn&gt;8&lt;/mn&gt;&lt;/msub&gt;&lt;/mrow&gt;&lt;/mfrac&gt;&lt;/mstyle&gt;&lt;mo&gt;+&lt;/mo&gt;&lt;mfenced&gt;&lt;mstyle displaystyle=\&quot;true\&quot;&gt;&lt;mfrac&gt;&lt;mrow&gt;&lt;mo&gt;-&lt;/mo&gt;&lt;msub&gt;&lt;mi&gt;V&lt;/mi&gt;&lt;mrow&gt;&lt;mi&gt;C&lt;/mi&gt;&lt;mi&gt;C&lt;/mi&gt;&lt;/mrow&gt;&lt;/msub&gt;&lt;/mrow&gt;&lt;mrow&gt;&lt;mfenced&gt;&lt;mrow&gt;&lt;mn&gt;1&lt;/mn&gt;&lt;mo&gt;-&lt;/mo&gt;&lt;mi&gt;&amp;#x3B1;&lt;/mi&gt;&lt;/mrow&gt;&lt;/mfenced&gt;&lt;msub&gt;&lt;mi&gt;P&lt;/mi&gt;&lt;mn&gt;1&lt;/mn&gt;&lt;/msub&gt;&lt;mo&gt;+&lt;/mo&gt;&lt;msub&gt;&lt;mi&gt;R&lt;/mi&gt;&lt;mn&gt;9&lt;/mn&gt;&lt;/msub&gt;&lt;/mrow&gt;&lt;/mfrac&gt;&lt;/mstyle&gt;&lt;/mfenced&gt;&lt;/mrow&gt;&lt;mrow&gt;&lt;mstyle displaystyle=\&quot;true\&quot;&gt;&lt;mfrac&gt;&lt;mn&gt;1&lt;/mn&gt;&lt;mrow&gt;&lt;mi&gt;&amp;#x3B1;&lt;/mi&gt;&lt;msub&gt;&lt;mi&gt;P&lt;/mi&gt;&lt;mn&gt;1&lt;/mn&gt;&lt;/msub&gt;&lt;mo&gt;+&lt;/mo&gt;&lt;msub&gt;&lt;mi&gt;R&lt;/mi&gt;&lt;mn&gt;8&lt;/mn&gt;&lt;/msub&gt;&lt;/mrow&gt;&lt;/mfrac&gt;&lt;/mstyle&gt;&lt;mo&gt;+&lt;/mo&gt;&lt;mstyle displaystyle=\&quot;true\&quot;&gt;&lt;mfrac&gt;&lt;mn&gt;1&lt;/mn&gt;&lt;mrow&gt;&lt;mfenced&gt;&lt;mrow&gt;&lt;mn&gt;1&lt;/mn&gt;&lt;mo&gt;-&lt;/mo&gt;&lt;mi&gt;&amp;#x3B1;&lt;/mi&gt;&lt;/mrow&gt;&lt;/mfenced&gt;&lt;msub&gt;&lt;mi&gt;P&lt;/mi&gt;&lt;mn&gt;1&lt;/mn&gt;&lt;/msub&gt;&lt;mo&gt;+&lt;/mo&gt;&lt;msub&gt;&lt;mi&gt;R&lt;/mi&gt;&lt;mn&gt;9&lt;/mn&gt;&lt;/msub&gt;&lt;/mrow&gt;&lt;/mfrac&gt;&lt;/mstyle&gt;&lt;/mrow&gt;&lt;/mfrac&gt;&lt;mo&gt;&amp;#xA0;&lt;/mo&gt;&lt;mfenced&gt;&lt;mn&gt;11&lt;/mn&gt;&lt;/mfenced&gt;&lt;/mtd&gt;&lt;/mtr&gt;&lt;/mtable&gt;&lt;/mfenced&gt;&lt;/math&gt;&quot;,&quot;origin&quot;:&quot;MathType Legacy&quot;,&quot;version&quot;:&quot;v3.18.0&quot;}" title="open curly brackets table row cell R subscript 10 equals P subscript 1 end cell row cell V subscript r e f end subscript equals V to the power of minus equals fraction numerator fraction numerator V subscript C C end subscript over denominator alpha P subscript 1 plus R subscript 8 end fraction plus open parentheses fraction numerator negative V subscript C C end subscript over denominator open parentheses 1 minus alpha close parentheses P subscript 1 plus R subscript 9 end fraction close parentheses over denominator fraction numerator 1 over denominator alpha P subscript 1 plus R subscript 8 end fraction plus fraction numerator 1 over denominator open parentheses 1 minus alpha close parentheses P subscript 1 plus R subscript 9 end fraction end fraction space open parentheses 11 close parentheses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fenced open=\&quot;{\&quot; close=\&quot;\&quot;&gt;&lt;mtable columnalign=\&quot;left\&quot;&gt;&lt;mtr&gt;&lt;mtd&gt;&lt;msub&gt;&lt;mi&gt;R&lt;/mi&gt;&lt;mn&gt;10&lt;/mn&gt;&lt;/msub&gt;&lt;mo&gt;=&lt;/mo&gt;&lt;msub&gt;&lt;mi&gt;P&lt;/mi&gt;&lt;mn&gt;1&lt;/mn&gt;&lt;/msub&gt;&lt;/mtd&gt;&lt;/mtr&gt;&lt;mtr&gt;&lt;mtd&gt;&lt;msub&gt;&lt;mi&gt;V&lt;/mi&gt;&lt;mrow&gt;&lt;mi&gt;r&lt;/mi&gt;&lt;mi&gt;e&lt;/mi&gt;&lt;mi&gt;f&lt;/mi&gt;&lt;/mrow&gt;&lt;/msub&gt;&lt;mo&gt;=&lt;/mo&gt;&lt;msup&gt;&lt;mi&gt;V&lt;/mi&gt;&lt;mo&gt;-&lt;/mo&gt;&lt;/msup&gt;&lt;mo&gt;=&lt;/mo&gt;&lt;mfrac&gt;&lt;mrow&gt;&lt;mstyle displaystyle=\&quot;true\&quot;&gt;&lt;mfrac&gt;&lt;msub&gt;&lt;mi&gt;V&lt;/mi&gt;&lt;mrow&gt;&lt;mi&gt;C&lt;/mi&gt;&lt;mi&gt;C&lt;/mi&gt;&lt;/mrow&gt;&lt;/msub&gt;&lt;mrow&gt;&lt;mi&gt;&amp;#x3B1;&lt;/mi&gt;&lt;msub&gt;&lt;mi&gt;P&lt;/mi&gt;&lt;mn&gt;1&lt;/mn&gt;&lt;/msub&gt;&lt;mo&gt;+&lt;/mo&gt;&lt;msub&gt;&lt;mi&gt;R&lt;/mi&gt;&lt;mn&gt;8&lt;/mn&gt;&lt;/msub&gt;&lt;/mrow&gt;&lt;/mfrac&gt;&lt;/mstyle&gt;&lt;mo&gt;+&lt;/mo&gt;&lt;mfenced&gt;&lt;mstyle displaystyle=\&quot;true\&quot;&gt;&lt;mfrac&gt;&lt;mrow&gt;&lt;mo&gt;-&lt;/mo&gt;&lt;msub&gt;&lt;mi&gt;V&lt;/mi&gt;&lt;mrow&gt;&lt;mi&gt;C&lt;/mi&gt;&lt;mi&gt;C&lt;/mi&gt;&lt;/mrow&gt;&lt;/msub&gt;&lt;/mrow&gt;&lt;mrow&gt;&lt;mfenced&gt;&lt;mrow&gt;&lt;mn&gt;1&lt;/mn&gt;&lt;mo&gt;-&lt;/mo&gt;&lt;mi&gt;&amp;#x3B1;&lt;/mi&gt;&lt;/mrow&gt;&lt;/mfenced&gt;&lt;msub&gt;&lt;mi&gt;P&lt;/mi&gt;&lt;mn&gt;1&lt;/mn&gt;&lt;/msub&gt;&lt;mo&gt;+&lt;/mo&gt;&lt;msub&gt;&lt;mi&gt;R&lt;/mi&gt;&lt;mn&gt;9&lt;/mn&gt;&lt;/msub&gt;&lt;/mrow&gt;&lt;/mfrac&gt;&lt;/mstyle&gt;&lt;/mfenced&gt;&lt;/mrow&gt;&lt;mrow&gt;&lt;mstyle displaystyle=\&quot;true\&quot;&gt;&lt;mfrac&gt;&lt;mn&gt;1&lt;/mn&gt;&lt;mrow&gt;&lt;mi&gt;&amp;#x3B1;&lt;/mi&gt;&lt;msub&gt;&lt;mi&gt;P&lt;/mi&gt;&lt;mn&gt;1&lt;/mn&gt;&lt;/msub&gt;&lt;mo&gt;+&lt;/mo&gt;&lt;msub&gt;&lt;mi&gt;R&lt;/mi&gt;&lt;mn&gt;8&lt;/mn&gt;&lt;/msub&gt;&lt;/mrow&gt;&lt;/mfrac&gt;&lt;/mstyle&gt;&lt;mo&gt;+&lt;/mo&gt;&lt;mstyle displaystyle=\&quot;true\&quot;&gt;&lt;mfrac&gt;&lt;mn&gt;1&lt;/mn&gt;&lt;mrow&gt;&lt;mfenced&gt;&lt;mrow&gt;&lt;mn&gt;1&lt;/mn&gt;&lt;mo&gt;-&lt;/mo&gt;&lt;mi&gt;&amp;#x3B1;&lt;/mi&gt;&lt;/mrow&gt;&lt;/mfenced&gt;&lt;msub&gt;&lt;mi&gt;P&lt;/mi&gt;&lt;mn&gt;1&lt;/mn&gt;&lt;/msub&gt;&lt;mo&gt;+&lt;/mo&gt;&lt;msub&gt;&lt;mi&gt;R&lt;/mi&gt;&lt;mn&gt;9&lt;/mn&gt;&lt;/msub&gt;&lt;/mrow&gt;&lt;/mfrac&gt;&lt;/mstyle&gt;&lt;/mrow&gt;&lt;/mfrac&gt;&lt;mo&gt;&amp;#xA0;&lt;/mo&gt;&lt;mfenced&gt;&lt;mn&gt;11&lt;/mn&gt;&lt;/mfenced&gt;&lt;/mtd&gt;&lt;/mtr&gt;&lt;/mtable&gt;&lt;/mfenced&gt;&lt;/math&gt;&quot;,&quot;origin&quot;:&quot;MathType Legacy&quot;,&quot;version&quot;:&quot;v3.18.0&quot;}" title="open curly brackets table row cell R subscript 10 equals P subscript 1 end cell row cell V subscript r e f end subscript equals V to the power of minus equals fraction numerator fraction numerator V subscript C C end subscript over denominator alpha P subscript 1 plus R subscript 8 end fraction plus open parentheses fraction numerator negative V subscript C C end subscript over denominator open parentheses 1 minus alpha close parentheses P subscript 1 plus R subscript 9 end fraction close parentheses over denominator fraction numerator 1 over denominator alpha P subscript 1 plus R subscript 8 end fraction plus fraction numerator 1 over denominator open parentheses 1 minus alpha close parentheses P subscript 1 plus R subscript 9 end fraction end fraction space open parentheses 11 close parentheses end cell end table clos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748" cy="134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EFE32" w14:textId="573830F3" w:rsidR="00FA39FE" w:rsidRPr="00C8588E" w:rsidRDefault="008844F1" w:rsidP="00CB18BA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C00000"/>
          <w:sz w:val="32"/>
          <w:szCs w:val="32"/>
          <w:lang w:val="ro-RO"/>
        </w:rPr>
        <w:tab/>
      </w:r>
    </w:p>
    <w:p w14:paraId="651D09E8" w14:textId="77777777" w:rsidR="00893A4F" w:rsidRPr="00C8588E" w:rsidRDefault="008844F1" w:rsidP="00CB18BA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C00000"/>
          <w:sz w:val="32"/>
          <w:szCs w:val="32"/>
          <w:lang w:val="ro-RO"/>
        </w:rPr>
        <w:tab/>
      </w:r>
    </w:p>
    <w:p w14:paraId="1984B3F1" w14:textId="77777777" w:rsidR="00893A4F" w:rsidRPr="00C8588E" w:rsidRDefault="00893A4F" w:rsidP="00CB18BA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4B6EDBF6" w14:textId="77777777" w:rsidR="00893A4F" w:rsidRPr="00C8588E" w:rsidRDefault="00893A4F" w:rsidP="00CB18BA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551284E6" w14:textId="77777777" w:rsidR="00893A4F" w:rsidRPr="00C8588E" w:rsidRDefault="00893A4F" w:rsidP="00CB18BA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20B92B1D" w14:textId="77777777" w:rsidR="001E4A47" w:rsidRPr="00C8588E" w:rsidRDefault="001E4A47" w:rsidP="00A567BA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0F623DA3" w14:textId="42814565" w:rsidR="008844F1" w:rsidRDefault="008844F1" w:rsidP="00893A4F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C00000"/>
          <w:sz w:val="32"/>
          <w:szCs w:val="32"/>
          <w:lang w:val="ro-RO"/>
        </w:rPr>
        <w:t>α=0:</w:t>
      </w:r>
    </w:p>
    <w:p w14:paraId="0006FB4F" w14:textId="77777777" w:rsidR="00091590" w:rsidRPr="00C8588E" w:rsidRDefault="00091590" w:rsidP="00893A4F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6A3E0436" w14:textId="422F9546" w:rsidR="001F025D" w:rsidRDefault="00091590" w:rsidP="001F025D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93"/>
        </w:rPr>
        <w:drawing>
          <wp:inline distT="0" distB="0" distL="0" distR="0" wp14:anchorId="50933FD2" wp14:editId="02967035">
            <wp:extent cx="3433098" cy="1803908"/>
            <wp:effectExtent l="0" t="0" r="0" b="0"/>
            <wp:docPr id="1347344653" name="Picture 1347344653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frac&gt;&lt;mrow&gt;&lt;mstyle displaystyle=\&quot;true\&quot;&gt;&lt;mfrac&gt;&lt;msub&gt;&lt;mi&gt;V&lt;/mi&gt;&lt;mrow&gt;&lt;mi&gt;C&lt;/mi&gt;&lt;mi&gt;C&lt;/mi&gt;&lt;/mrow&gt;&lt;/msub&gt;&lt;msub&gt;&lt;mi&gt;R&lt;/mi&gt;&lt;mn&gt;8&lt;/mn&gt;&lt;/msub&gt;&lt;/mfrac&gt;&lt;/mstyle&gt;&lt;mo&gt;-&lt;/mo&gt;&lt;mstyle displaystyle=\&quot;true\&quot;&gt;&lt;mfrac&gt;&lt;msub&gt;&lt;mi&gt;V&lt;/mi&gt;&lt;mrow&gt;&lt;mi&gt;C&lt;/mi&gt;&lt;mi&gt;C&lt;/mi&gt;&lt;/mrow&gt;&lt;/msub&gt;&lt;mrow&gt;&lt;msub&gt;&lt;mi&gt;P&lt;/mi&gt;&lt;mn&gt;1&lt;/mn&gt;&lt;/msub&gt;&lt;mo&gt;+&lt;/mo&gt;&lt;msub&gt;&lt;mi&gt;R&lt;/mi&gt;&lt;mn&gt;9&lt;/mn&gt;&lt;/msub&gt;&lt;/mrow&gt;&lt;/mfrac&gt;&lt;/mstyle&gt;&lt;/mrow&gt;&lt;mrow&gt;&lt;mstyle displaystyle=\&quot;true\&quot;&gt;&lt;mfrac&gt;&lt;mn&gt;1&lt;/mn&gt;&lt;msub&gt;&lt;mi&gt;R&lt;/mi&gt;&lt;mn&gt;8&lt;/mn&gt;&lt;/msub&gt;&lt;/mfrac&gt;&lt;/mstyle&gt;&lt;mo&gt;+&lt;/mo&gt;&lt;mstyle displaystyle=\&quot;true\&quot;&gt;&lt;mfrac&gt;&lt;mn&gt;1&lt;/mn&gt;&lt;mrow&gt;&lt;msub&gt;&lt;mi&gt;P&lt;/mi&gt;&lt;mn&gt;1&lt;/mn&gt;&lt;/msub&gt;&lt;mo&gt;+&lt;/mo&gt;&lt;msub&gt;&lt;mi&gt;R&lt;/mi&gt;&lt;mn&gt;9&lt;/mn&gt;&lt;/msub&gt;&lt;/mrow&gt;&lt;/mfrac&gt;&lt;/mstyle&gt;&lt;/mrow&gt;&lt;/mfrac&gt;&lt;mo&gt;=&lt;/mo&gt;&lt;mn&gt;1&lt;/mn&gt;&lt;mo&gt;.&lt;/mo&gt;&lt;mn&gt;5&lt;/mn&gt;&lt;mi&gt;V&lt;/mi&gt;&lt;mspace linebreak=\&quot;newline\&quot;/&gt;&lt;mspace linebreak=\&quot;newline\&quot;/&gt;&lt;mfrac&gt;&lt;mfenced&gt;&lt;mrow&gt;&lt;msub&gt;&lt;mi&gt;P&lt;/mi&gt;&lt;mn&gt;1&lt;/mn&gt;&lt;/msub&gt;&lt;mo&gt;+&lt;/mo&gt;&lt;msub&gt;&lt;mi&gt;R&lt;/mi&gt;&lt;mn&gt;9&lt;/mn&gt;&lt;/msub&gt;&lt;mo&gt;-&lt;/mo&gt;&lt;msub&gt;&lt;mi&gt;R&lt;/mi&gt;&lt;mn&gt;8&lt;/mn&gt;&lt;/msub&gt;&lt;/mrow&gt;&lt;/mfenced&gt;&lt;mfenced&gt;&lt;mrow&gt;&lt;msub&gt;&lt;mi&gt;P&lt;/mi&gt;&lt;mn&gt;1&lt;/mn&gt;&lt;/msub&gt;&lt;mo&gt;+&lt;/mo&gt;&lt;msub&gt;&lt;mi&gt;R&lt;/mi&gt;&lt;mn&gt;9&lt;/mn&gt;&lt;/msub&gt;&lt;mo&gt;+&lt;/mo&gt;&lt;msub&gt;&lt;mi&gt;R&lt;/mi&gt;&lt;mn&gt;8&lt;/mn&gt;&lt;/msub&gt;&lt;/mrow&gt;&lt;/mfenced&gt;&lt;/mfrac&gt;&lt;mo&gt;=&lt;/mo&gt;&lt;mfrac&gt;&lt;mrow&gt;&lt;mn&gt;1&lt;/mn&gt;&lt;mo&gt;.&lt;/mo&gt;&lt;mn&gt;5&lt;/mn&gt;&lt;mi&gt;V&lt;/mi&gt;&lt;/mrow&gt;&lt;mrow&gt;&lt;mn&gt;15&lt;/mn&gt;&lt;mi&gt;V&lt;/mi&gt;&lt;/mrow&gt;&lt;/mfrac&gt;&lt;mo&gt;=&lt;/mo&gt;&lt;mn&gt;0&lt;/mn&gt;&lt;mo&gt;.&lt;/mo&gt;&lt;mn&gt;1&lt;/mn&gt;&lt;mo&gt;&amp;#xA0;&lt;/mo&gt;&lt;mo mathcolor=\&quot;#7F0000\&quot;&gt;=&lt;/mo&gt;&lt;mo mathcolor=\&quot;#7F0000\&quot;&gt;&amp;gt;&lt;/mo&gt;&lt;mfrac&gt;&lt;mrow&gt;&lt;msub&gt;&lt;mi&gt;P&lt;/mi&gt;&lt;mn&gt;1&lt;/mn&gt;&lt;/msub&gt;&lt;mo&gt;&amp;#xA0;&lt;/mo&gt;&lt;/mrow&gt;&lt;mrow&gt;&lt;msub&gt;&lt;mi&gt;P&lt;/mi&gt;&lt;mn&gt;1&lt;/mn&gt;&lt;/msub&gt;&lt;mo&gt;+&lt;/mo&gt;&lt;mn&gt;2&lt;/mn&gt;&lt;mo&gt;&amp;#xD7;&lt;/mo&gt;&lt;msub&gt;&lt;mi&gt;R&lt;/mi&gt;&lt;mn&gt;8&lt;/mn&gt;&lt;/msub&gt;&lt;/mrow&gt;&lt;/mfrac&gt;&lt;mo&gt;=&lt;/mo&gt;&lt;mn&gt;0&lt;/mn&gt;&lt;mo&gt;.&lt;/mo&gt;&lt;mn&gt;1&lt;/mn&gt;&lt;/math&gt;&quot;,&quot;origin&quot;:&quot;MathType Legacy&quot;,&quot;version&quot;:&quot;v3.18.0&quot;}" title="V subscript r e f end subscript equals fraction numerator V subscript C C end subscript over R subscript 8 minus fraction numerator V subscript C C end subscript over denominator P subscript 1 plus R subscript 9 end fraction over denominator 1 over R subscript 8 plus fraction numerator 1 over denominator P subscript 1 plus R subscript 9 end fraction end fraction equals 1.5 V&#10;&#10;fraction numerator open parentheses P subscript 1 plus R subscript 9 minus R subscript 8 close parentheses over denominator open parentheses P subscript 1 plus R subscript 9 plus R subscript 8 close parentheses end fraction equals fraction numerator 1.5 V over denominator 15 V end fraction equals 0.1 space equals greater than fraction numerator P subscript 1 space over denominator P subscript 1 plus 2 cross times R subscript 8 end fraction equals 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frac&gt;&lt;mrow&gt;&lt;mstyle displaystyle=\&quot;true\&quot;&gt;&lt;mfrac&gt;&lt;msub&gt;&lt;mi&gt;V&lt;/mi&gt;&lt;mrow&gt;&lt;mi&gt;C&lt;/mi&gt;&lt;mi&gt;C&lt;/mi&gt;&lt;/mrow&gt;&lt;/msub&gt;&lt;msub&gt;&lt;mi&gt;R&lt;/mi&gt;&lt;mn&gt;8&lt;/mn&gt;&lt;/msub&gt;&lt;/mfrac&gt;&lt;/mstyle&gt;&lt;mo&gt;-&lt;/mo&gt;&lt;mstyle displaystyle=\&quot;true\&quot;&gt;&lt;mfrac&gt;&lt;msub&gt;&lt;mi&gt;V&lt;/mi&gt;&lt;mrow&gt;&lt;mi&gt;C&lt;/mi&gt;&lt;mi&gt;C&lt;/mi&gt;&lt;/mrow&gt;&lt;/msub&gt;&lt;mrow&gt;&lt;msub&gt;&lt;mi&gt;P&lt;/mi&gt;&lt;mn&gt;1&lt;/mn&gt;&lt;/msub&gt;&lt;mo&gt;+&lt;/mo&gt;&lt;msub&gt;&lt;mi&gt;R&lt;/mi&gt;&lt;mn&gt;9&lt;/mn&gt;&lt;/msub&gt;&lt;/mrow&gt;&lt;/mfrac&gt;&lt;/mstyle&gt;&lt;/mrow&gt;&lt;mrow&gt;&lt;mstyle displaystyle=\&quot;true\&quot;&gt;&lt;mfrac&gt;&lt;mn&gt;1&lt;/mn&gt;&lt;msub&gt;&lt;mi&gt;R&lt;/mi&gt;&lt;mn&gt;8&lt;/mn&gt;&lt;/msub&gt;&lt;/mfrac&gt;&lt;/mstyle&gt;&lt;mo&gt;+&lt;/mo&gt;&lt;mstyle displaystyle=\&quot;true\&quot;&gt;&lt;mfrac&gt;&lt;mn&gt;1&lt;/mn&gt;&lt;mrow&gt;&lt;msub&gt;&lt;mi&gt;P&lt;/mi&gt;&lt;mn&gt;1&lt;/mn&gt;&lt;/msub&gt;&lt;mo&gt;+&lt;/mo&gt;&lt;msub&gt;&lt;mi&gt;R&lt;/mi&gt;&lt;mn&gt;9&lt;/mn&gt;&lt;/msub&gt;&lt;/mrow&gt;&lt;/mfrac&gt;&lt;/mstyle&gt;&lt;/mrow&gt;&lt;/mfrac&gt;&lt;mo&gt;=&lt;/mo&gt;&lt;mn&gt;1&lt;/mn&gt;&lt;mo&gt;.&lt;/mo&gt;&lt;mn&gt;5&lt;/mn&gt;&lt;mi&gt;V&lt;/mi&gt;&lt;mspace linebreak=\&quot;newline\&quot;/&gt;&lt;mspace linebreak=\&quot;newline\&quot;/&gt;&lt;mfrac&gt;&lt;mfenced&gt;&lt;mrow&gt;&lt;msub&gt;&lt;mi&gt;P&lt;/mi&gt;&lt;mn&gt;1&lt;/mn&gt;&lt;/msub&gt;&lt;mo&gt;+&lt;/mo&gt;&lt;msub&gt;&lt;mi&gt;R&lt;/mi&gt;&lt;mn&gt;9&lt;/mn&gt;&lt;/msub&gt;&lt;mo&gt;-&lt;/mo&gt;&lt;msub&gt;&lt;mi&gt;R&lt;/mi&gt;&lt;mn&gt;8&lt;/mn&gt;&lt;/msub&gt;&lt;/mrow&gt;&lt;/mfenced&gt;&lt;mfenced&gt;&lt;mrow&gt;&lt;msub&gt;&lt;mi&gt;P&lt;/mi&gt;&lt;mn&gt;1&lt;/mn&gt;&lt;/msub&gt;&lt;mo&gt;+&lt;/mo&gt;&lt;msub&gt;&lt;mi&gt;R&lt;/mi&gt;&lt;mn&gt;9&lt;/mn&gt;&lt;/msub&gt;&lt;mo&gt;+&lt;/mo&gt;&lt;msub&gt;&lt;mi&gt;R&lt;/mi&gt;&lt;mn&gt;8&lt;/mn&gt;&lt;/msub&gt;&lt;/mrow&gt;&lt;/mfenced&gt;&lt;/mfrac&gt;&lt;mo&gt;=&lt;/mo&gt;&lt;mfrac&gt;&lt;mrow&gt;&lt;mn&gt;1&lt;/mn&gt;&lt;mo&gt;.&lt;/mo&gt;&lt;mn&gt;5&lt;/mn&gt;&lt;mi&gt;V&lt;/mi&gt;&lt;/mrow&gt;&lt;mrow&gt;&lt;mn&gt;15&lt;/mn&gt;&lt;mi&gt;V&lt;/mi&gt;&lt;/mrow&gt;&lt;/mfrac&gt;&lt;mo&gt;=&lt;/mo&gt;&lt;mn&gt;0&lt;/mn&gt;&lt;mo&gt;.&lt;/mo&gt;&lt;mn&gt;1&lt;/mn&gt;&lt;mo&gt;&amp;#xA0;&lt;/mo&gt;&lt;mo mathcolor=\&quot;#7F0000\&quot;&gt;=&lt;/mo&gt;&lt;mo mathcolor=\&quot;#7F0000\&quot;&gt;&amp;gt;&lt;/mo&gt;&lt;mfrac&gt;&lt;mrow&gt;&lt;msub&gt;&lt;mi&gt;P&lt;/mi&gt;&lt;mn&gt;1&lt;/mn&gt;&lt;/msub&gt;&lt;mo&gt;&amp;#xA0;&lt;/mo&gt;&lt;/mrow&gt;&lt;mrow&gt;&lt;msub&gt;&lt;mi&gt;P&lt;/mi&gt;&lt;mn&gt;1&lt;/mn&gt;&lt;/msub&gt;&lt;mo&gt;+&lt;/mo&gt;&lt;mn&gt;2&lt;/mn&gt;&lt;mo&gt;&amp;#xD7;&lt;/mo&gt;&lt;msub&gt;&lt;mi&gt;R&lt;/mi&gt;&lt;mn&gt;8&lt;/mn&gt;&lt;/msub&gt;&lt;/mrow&gt;&lt;/mfrac&gt;&lt;mo&gt;=&lt;/mo&gt;&lt;mn&gt;0&lt;/mn&gt;&lt;mo&gt;.&lt;/mo&gt;&lt;mn&gt;1&lt;/mn&gt;&lt;/math&gt;&quot;,&quot;origin&quot;:&quot;MathType Legacy&quot;,&quot;version&quot;:&quot;v3.18.0&quot;}" title="V subscript r e f end subscript equals fraction numerator V subscript C C end subscript over R subscript 8 minus fraction numerator V subscript C C end subscript over denominator P subscript 1 plus R subscript 9 end fraction over denominator 1 over R subscript 8 plus fraction numerator 1 over denominator P subscript 1 plus R subscript 9 end fraction end fraction equals 1.5 V&#10;&#10;fraction numerator open parentheses P subscript 1 plus R subscript 9 minus R subscript 8 close parentheses over denominator open parentheses P subscript 1 plus R subscript 9 plus R subscript 8 close parentheses end fraction equals fraction numerator 1.5 V over denominator 15 V end fraction equals 0.1 space equals greater than fraction numerator P subscript 1 space over denominator P subscript 1 plus 2 cross times R subscript 8 end fraction equals 0.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098" cy="180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75A1" w14:textId="77777777" w:rsidR="00091590" w:rsidRDefault="00091590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6E06A845" w14:textId="7BFC67A0" w:rsidR="00091590" w:rsidRDefault="00091590" w:rsidP="00807028">
      <w:pPr>
        <w:ind w:firstLine="720"/>
        <w:rPr>
          <w:rFonts w:ascii="Times New Roman" w:hAnsi="Times New Roman" w:cs="Times New Roman"/>
          <w:color w:val="C00000"/>
          <w:sz w:val="24"/>
          <w:szCs w:val="24"/>
          <w:lang w:val="ro-RO"/>
        </w:rPr>
      </w:pPr>
      <w:r w:rsidRPr="00091590">
        <w:rPr>
          <w:rFonts w:ascii="Times New Roman" w:hAnsi="Times New Roman" w:cs="Times New Roman"/>
          <w:color w:val="C00000"/>
          <w:sz w:val="24"/>
          <w:szCs w:val="24"/>
          <w:lang w:val="ro-RO"/>
        </w:rPr>
        <w:t>Alegem P1 = 2kΩ</w:t>
      </w:r>
    </w:p>
    <w:p w14:paraId="3246B171" w14:textId="77777777" w:rsidR="00091590" w:rsidRDefault="00091590" w:rsidP="00807028">
      <w:pPr>
        <w:ind w:firstLine="720"/>
        <w:rPr>
          <w:rFonts w:ascii="Times New Roman" w:hAnsi="Times New Roman" w:cs="Times New Roman"/>
          <w:color w:val="C00000"/>
          <w:sz w:val="24"/>
          <w:szCs w:val="24"/>
          <w:lang w:val="ro-RO"/>
        </w:rPr>
      </w:pPr>
    </w:p>
    <w:p w14:paraId="7EFE5053" w14:textId="2C1076F1" w:rsidR="00091590" w:rsidRPr="00091590" w:rsidRDefault="00091590" w:rsidP="00807028">
      <w:pPr>
        <w:ind w:firstLine="720"/>
        <w:rPr>
          <w:rFonts w:ascii="Times New Roman" w:hAnsi="Times New Roman" w:cs="Times New Roman"/>
          <w:color w:val="C00000"/>
          <w:sz w:val="24"/>
          <w:szCs w:val="24"/>
          <w:lang w:val="ro-RO"/>
        </w:rPr>
      </w:pPr>
      <w:r>
        <w:rPr>
          <w:noProof/>
          <w:position w:val="-28"/>
        </w:rPr>
        <w:drawing>
          <wp:inline distT="0" distB="0" distL="0" distR="0" wp14:anchorId="0EAFCDC0" wp14:editId="0BDB9958">
            <wp:extent cx="1975104" cy="642112"/>
            <wp:effectExtent l="0" t="0" r="0" b="0"/>
            <wp:docPr id="1373691089" name="Picture 1373691089" descr="{&quot;mathml&quot;:&quot;&lt;math style=\&quot;font-family:stix;font-size:12px;\&quot; xmlns=\&quot;http://www.w3.org/1998/Math/MathML\&quot;&gt;&lt;msub&gt;&lt;mi&gt;R&lt;/mi&gt;&lt;mn&gt;8&lt;/mn&gt;&lt;/msub&gt;&lt;mo&gt;=&lt;/mo&gt;&lt;mfrac&gt;&lt;mrow&gt;&lt;mstyle displaystyle=\&quot;true\&quot;&gt;&lt;mfrac&gt;&lt;msub&gt;&lt;mi&gt;P&lt;/mi&gt;&lt;mn&gt;1&lt;/mn&gt;&lt;/msub&gt;&lt;mrow&gt;&lt;mn&gt;0&lt;/mn&gt;&lt;mo&gt;.&lt;/mo&gt;&lt;mn&gt;1&lt;/mn&gt;&lt;/mrow&gt;&lt;/mfrac&gt;&lt;/mstyle&gt;&lt;mo&gt;-&lt;/mo&gt;&lt;msub&gt;&lt;mi&gt;P&lt;/mi&gt;&lt;mn&gt;1&lt;/mn&gt;&lt;/msub&gt;&lt;/mrow&gt;&lt;mn&gt;2&lt;/mn&gt;&lt;/mfrac&gt;&lt;mo&gt;=&lt;/mo&gt;&lt;mfrac&gt;&lt;mrow&gt;&lt;mn&gt;18&lt;/mn&gt;&lt;mi&gt;k&lt;/mi&gt;&lt;mi&gt;&amp;#x3A9;&lt;/mi&gt;&lt;/mrow&gt;&lt;mn&gt;2&lt;/mn&gt;&lt;/mfrac&gt;&lt;mo&gt;=&lt;/mo&gt;&lt;mn&gt;9&lt;/mn&gt;&lt;mi&gt;k&lt;/mi&gt;&lt;mi&gt;&amp;#x3A9;&lt;/mi&gt;&lt;/math&gt;&quot;,&quot;origin&quot;:&quot;MathType Legacy&quot;,&quot;version&quot;:&quot;v3.18.0&quot;}" title="R subscript 8 equals fraction numerator fraction numerator P subscript 1 over denominator 0.1 end fraction minus P subscript 1 over denominator 2 end fraction equals fraction numerator 18 k capital omega over denominator 2 end fraction equals 9 k capital ome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R&lt;/mi&gt;&lt;mn&gt;8&lt;/mn&gt;&lt;/msub&gt;&lt;mo&gt;=&lt;/mo&gt;&lt;mfrac&gt;&lt;mrow&gt;&lt;mstyle displaystyle=\&quot;true\&quot;&gt;&lt;mfrac&gt;&lt;msub&gt;&lt;mi&gt;P&lt;/mi&gt;&lt;mn&gt;1&lt;/mn&gt;&lt;/msub&gt;&lt;mrow&gt;&lt;mn&gt;0&lt;/mn&gt;&lt;mo&gt;.&lt;/mo&gt;&lt;mn&gt;1&lt;/mn&gt;&lt;/mrow&gt;&lt;/mfrac&gt;&lt;/mstyle&gt;&lt;mo&gt;-&lt;/mo&gt;&lt;msub&gt;&lt;mi&gt;P&lt;/mi&gt;&lt;mn&gt;1&lt;/mn&gt;&lt;/msub&gt;&lt;/mrow&gt;&lt;mn&gt;2&lt;/mn&gt;&lt;/mfrac&gt;&lt;mo&gt;=&lt;/mo&gt;&lt;mfrac&gt;&lt;mrow&gt;&lt;mn&gt;18&lt;/mn&gt;&lt;mi&gt;k&lt;/mi&gt;&lt;mi&gt;&amp;#x3A9;&lt;/mi&gt;&lt;/mrow&gt;&lt;mn&gt;2&lt;/mn&gt;&lt;/mfrac&gt;&lt;mo&gt;=&lt;/mo&gt;&lt;mn&gt;9&lt;/mn&gt;&lt;mi&gt;k&lt;/mi&gt;&lt;mi&gt;&amp;#x3A9;&lt;/mi&gt;&lt;/math&gt;&quot;,&quot;origin&quot;:&quot;MathType Legacy&quot;,&quot;version&quot;:&quot;v3.18.0&quot;}" title="R subscript 8 equals fraction numerator fraction numerator P subscript 1 over denominator 0.1 end fraction minus P subscript 1 over denominator 2 end fraction equals fraction numerator 18 k capital omega over denominator 2 end fraction equals 9 k capital omega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64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A849" w14:textId="77777777" w:rsidR="009849B3" w:rsidRDefault="009849B3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2FE06CD8" w14:textId="20CCECAB" w:rsidR="00091590" w:rsidRDefault="00091590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>
        <w:rPr>
          <w:rFonts w:ascii="Times New Roman" w:hAnsi="Times New Roman" w:cs="Times New Roman"/>
          <w:color w:val="C00000"/>
          <w:sz w:val="32"/>
          <w:szCs w:val="32"/>
          <w:lang w:val="ro-RO"/>
        </w:rPr>
        <w:t>Alegem R</w:t>
      </w:r>
      <w:r>
        <w:rPr>
          <w:rFonts w:ascii="Times New Roman" w:hAnsi="Times New Roman" w:cs="Times New Roman"/>
          <w:color w:val="C00000"/>
          <w:sz w:val="32"/>
          <w:szCs w:val="32"/>
          <w:vertAlign w:val="subscript"/>
          <w:lang w:val="ro-RO"/>
        </w:rPr>
        <w:t>8</w:t>
      </w:r>
      <w:r>
        <w:rPr>
          <w:rFonts w:ascii="Times New Roman" w:hAnsi="Times New Roman" w:cs="Times New Roman"/>
          <w:color w:val="C00000"/>
          <w:sz w:val="32"/>
          <w:szCs w:val="32"/>
          <w:lang w:val="ro-RO"/>
        </w:rPr>
        <w:t>=R</w:t>
      </w:r>
      <w:r>
        <w:rPr>
          <w:rFonts w:ascii="Times New Roman" w:hAnsi="Times New Roman" w:cs="Times New Roman"/>
          <w:color w:val="C00000"/>
          <w:sz w:val="32"/>
          <w:szCs w:val="32"/>
          <w:vertAlign w:val="subscript"/>
          <w:lang w:val="ro-RO"/>
        </w:rPr>
        <w:t>9</w:t>
      </w:r>
      <w:r>
        <w:rPr>
          <w:rFonts w:ascii="Times New Roman" w:hAnsi="Times New Roman" w:cs="Times New Roman"/>
          <w:color w:val="C00000"/>
          <w:sz w:val="32"/>
          <w:szCs w:val="32"/>
          <w:lang w:val="ro-RO"/>
        </w:rPr>
        <w:t>=8.2kΩ</w:t>
      </w:r>
    </w:p>
    <w:p w14:paraId="1591C643" w14:textId="77777777" w:rsidR="00091590" w:rsidRPr="00091590" w:rsidRDefault="00091590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491B35F3" w14:textId="25CD3438" w:rsidR="009849B3" w:rsidRPr="00C8588E" w:rsidRDefault="00092862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80"/>
        </w:rPr>
        <w:drawing>
          <wp:inline distT="0" distB="0" distL="0" distR="0" wp14:anchorId="4C59064F" wp14:editId="50844353">
            <wp:extent cx="2580640" cy="849376"/>
            <wp:effectExtent l="0" t="0" r="0" b="0"/>
            <wp:docPr id="1231363577" name="Picture 1231363577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frac&gt;&lt;mstyle displaystyle=\&quot;true\&quot;&gt;&lt;mfrac&gt;&lt;mrow&gt;&lt;mn&gt;15&lt;/mn&gt;&lt;mi&gt;V&lt;/mi&gt;&lt;/mrow&gt;&lt;mrow&gt;&lt;mn&gt;8&lt;/mn&gt;&lt;mo&gt;.&lt;/mo&gt;&lt;mn&gt;2&lt;/mn&gt;&lt;mi&gt;k&lt;/mi&gt;&lt;mi&gt;&amp;#x3A9;&lt;/mi&gt;&lt;/mrow&gt;&lt;/mfrac&gt;&lt;mo&gt;-&lt;/mo&gt;&lt;mfrac&gt;&lt;mrow&gt;&lt;mn&gt;15&lt;/mn&gt;&lt;mi&gt;V&lt;/mi&gt;&lt;/mrow&gt;&lt;mrow&gt;&lt;mn&gt;2&lt;/mn&gt;&lt;mi&gt;k&lt;/mi&gt;&lt;mi&gt;&amp;#x3A9;&lt;/mi&gt;&lt;mo&gt;+&lt;/mo&gt;&lt;mn&gt;8&lt;/mn&gt;&lt;mo&gt;.&lt;/mo&gt;&lt;mn&gt;2&lt;/mn&gt;&lt;mi&gt;k&lt;/mi&gt;&lt;mi&gt;&amp;#x3A9;&lt;/mi&gt;&lt;/mrow&gt;&lt;/mfrac&gt;&lt;/mstyle&gt;&lt;mstyle displaystyle=\&quot;true\&quot;&gt;&lt;mfrac&gt;&lt;mn&gt;1&lt;/mn&gt;&lt;mrow&gt;&lt;mn&gt;8&lt;/mn&gt;&lt;mo&gt;.&lt;/mo&gt;&lt;mn&gt;2&lt;/mn&gt;&lt;mi&gt;k&lt;/mi&gt;&lt;mi&gt;&amp;#x3A9;&lt;/mi&gt;&lt;/mrow&gt;&lt;/mfrac&gt;&lt;mo&gt;+&lt;/mo&gt;&lt;mfrac&gt;&lt;mn&gt;1&lt;/mn&gt;&lt;mrow&gt;&lt;mn&gt;2&lt;/mn&gt;&lt;mi&gt;k&lt;/mi&gt;&lt;mi&gt;&amp;#x3A9;&lt;/mi&gt;&lt;mo&gt;+&lt;/mo&gt;&lt;mn&gt;8&lt;/mn&gt;&lt;mo&gt;.&lt;/mo&gt;&lt;mn&gt;2&lt;/mn&gt;&lt;mi&gt;k&lt;/mi&gt;&lt;mi&gt;&amp;#x3A9;&lt;/mi&gt;&lt;/mrow&gt;&lt;/mfrac&gt;&lt;/mstyle&gt;&lt;/mfrac&gt;&lt;mo&gt;=&lt;/mo&gt;&lt;mn&gt;1&lt;/mn&gt;&lt;mo&gt;.&lt;/mo&gt;&lt;mn&gt;63&lt;/mn&gt;&lt;mi&gt;V&lt;/mi&gt;&lt;/math&gt;&quot;,&quot;origin&quot;:&quot;MathType Legacy&quot;,&quot;version&quot;:&quot;v3.18.0&quot;}" title="V subscript r e f end subscript equals fraction numerator fraction numerator 15 V over denominator 8.2 k capital omega end fraction minus fraction numerator 15 V over denominator 2 k capital omega plus 8.2 k capital omega end fraction over denominator fraction numerator 1 over denominator 8.2 k capital omega end fraction plus fraction numerator 1 over denominator 2 k capital omega plus 8.2 k capital omega end fraction end fraction equals 1.63 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frac&gt;&lt;mstyle displaystyle=\&quot;true\&quot;&gt;&lt;mfrac&gt;&lt;mrow&gt;&lt;mn&gt;15&lt;/mn&gt;&lt;mi&gt;V&lt;/mi&gt;&lt;/mrow&gt;&lt;mrow&gt;&lt;mn&gt;8&lt;/mn&gt;&lt;mo&gt;.&lt;/mo&gt;&lt;mn&gt;2&lt;/mn&gt;&lt;mi&gt;k&lt;/mi&gt;&lt;mi&gt;&amp;#x3A9;&lt;/mi&gt;&lt;/mrow&gt;&lt;/mfrac&gt;&lt;mo&gt;-&lt;/mo&gt;&lt;mfrac&gt;&lt;mrow&gt;&lt;mn&gt;15&lt;/mn&gt;&lt;mi&gt;V&lt;/mi&gt;&lt;/mrow&gt;&lt;mrow&gt;&lt;mn&gt;2&lt;/mn&gt;&lt;mi&gt;k&lt;/mi&gt;&lt;mi&gt;&amp;#x3A9;&lt;/mi&gt;&lt;mo&gt;+&lt;/mo&gt;&lt;mn&gt;8&lt;/mn&gt;&lt;mo&gt;.&lt;/mo&gt;&lt;mn&gt;2&lt;/mn&gt;&lt;mi&gt;k&lt;/mi&gt;&lt;mi&gt;&amp;#x3A9;&lt;/mi&gt;&lt;/mrow&gt;&lt;/mfrac&gt;&lt;/mstyle&gt;&lt;mstyle displaystyle=\&quot;true\&quot;&gt;&lt;mfrac&gt;&lt;mn&gt;1&lt;/mn&gt;&lt;mrow&gt;&lt;mn&gt;8&lt;/mn&gt;&lt;mo&gt;.&lt;/mo&gt;&lt;mn&gt;2&lt;/mn&gt;&lt;mi&gt;k&lt;/mi&gt;&lt;mi&gt;&amp;#x3A9;&lt;/mi&gt;&lt;/mrow&gt;&lt;/mfrac&gt;&lt;mo&gt;+&lt;/mo&gt;&lt;mfrac&gt;&lt;mn&gt;1&lt;/mn&gt;&lt;mrow&gt;&lt;mn&gt;2&lt;/mn&gt;&lt;mi&gt;k&lt;/mi&gt;&lt;mi&gt;&amp;#x3A9;&lt;/mi&gt;&lt;mo&gt;+&lt;/mo&gt;&lt;mn&gt;8&lt;/mn&gt;&lt;mo&gt;.&lt;/mo&gt;&lt;mn&gt;2&lt;/mn&gt;&lt;mi&gt;k&lt;/mi&gt;&lt;mi&gt;&amp;#x3A9;&lt;/mi&gt;&lt;/mrow&gt;&lt;/mfrac&gt;&lt;/mstyle&gt;&lt;/mfrac&gt;&lt;mo&gt;=&lt;/mo&gt;&lt;mn&gt;1&lt;/mn&gt;&lt;mo&gt;.&lt;/mo&gt;&lt;mn&gt;63&lt;/mn&gt;&lt;mi&gt;V&lt;/mi&gt;&lt;/math&gt;&quot;,&quot;origin&quot;:&quot;MathType Legacy&quot;,&quot;version&quot;:&quot;v3.18.0&quot;}" title="V subscript r e f end subscript equals fraction numerator fraction numerator 15 V over denominator 8.2 k capital omega end fraction minus fraction numerator 15 V over denominator 2 k capital omega plus 8.2 k capital omega end fraction over denominator fraction numerator 1 over denominator 8.2 k capital omega end fraction plus fraction numerator 1 over denominator 2 k capital omega plus 8.2 k capital omega end fraction end fraction equals 1.63 V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84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A54F" w14:textId="77777777" w:rsidR="009849B3" w:rsidRPr="00C8588E" w:rsidRDefault="009849B3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253EE0D7" w14:textId="37160AAB" w:rsidR="001D58F4" w:rsidRPr="00C8588E" w:rsidRDefault="001D58F4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22ABFE4F" w14:textId="6A693832" w:rsidR="00A567BA" w:rsidRDefault="001D58F4" w:rsidP="00714B4C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C00000"/>
          <w:sz w:val="32"/>
          <w:szCs w:val="32"/>
          <w:lang w:val="ro-RO"/>
        </w:rPr>
        <w:tab/>
      </w:r>
    </w:p>
    <w:p w14:paraId="7E28F1DE" w14:textId="77777777" w:rsidR="006E2227" w:rsidRDefault="006E2227" w:rsidP="00714B4C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3CE9EF99" w14:textId="0CBF51A6" w:rsidR="001D58F4" w:rsidRPr="00C8588E" w:rsidRDefault="001D58F4" w:rsidP="00092862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C00000"/>
          <w:sz w:val="32"/>
          <w:szCs w:val="32"/>
          <w:lang w:val="ro-RO"/>
        </w:rPr>
        <w:t>α=1:</w:t>
      </w:r>
    </w:p>
    <w:p w14:paraId="61BC2730" w14:textId="77777777" w:rsidR="009849B3" w:rsidRPr="00C8588E" w:rsidRDefault="009849B3">
      <w:p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60CE54EA" w14:textId="425DC783" w:rsidR="009849B3" w:rsidRPr="00C8588E" w:rsidRDefault="00092862" w:rsidP="009849B3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93"/>
        </w:rPr>
        <w:drawing>
          <wp:inline distT="0" distB="0" distL="0" distR="0" wp14:anchorId="22BBCA07" wp14:editId="45E72BB3">
            <wp:extent cx="2737104" cy="849376"/>
            <wp:effectExtent l="0" t="0" r="0" b="0"/>
            <wp:docPr id="1999143099" name="Picture 1999143099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frac&gt;&lt;mrow&gt;&lt;mstyle displaystyle=\&quot;true\&quot;&gt;&lt;mfrac&gt;&lt;mrow&gt;&lt;mn&gt;15&lt;/mn&gt;&lt;mi&gt;V&lt;/mi&gt;&lt;/mrow&gt;&lt;mrow&gt;&lt;mn&gt;2&lt;/mn&gt;&lt;mi&gt;k&lt;/mi&gt;&lt;mi&gt;&amp;#x3A9;&lt;/mi&gt;&lt;mo&gt;+&lt;/mo&gt;&lt;mn&gt;8&lt;/mn&gt;&lt;mo&gt;.&lt;/mo&gt;&lt;mn&gt;2&lt;/mn&gt;&lt;mi&gt;k&lt;/mi&gt;&lt;mi&gt;&amp;#x3A9;&lt;/mi&gt;&lt;/mrow&gt;&lt;/mfrac&gt;&lt;/mstyle&gt;&lt;mo&gt;-&lt;/mo&gt;&lt;mstyle displaystyle=\&quot;true\&quot;&gt;&lt;mfrac&gt;&lt;mrow&gt;&lt;mn&gt;15&lt;/mn&gt;&lt;mi&gt;V&lt;/mi&gt;&lt;/mrow&gt;&lt;mrow&gt;&lt;mn&gt;8&lt;/mn&gt;&lt;mo&gt;.&lt;/mo&gt;&lt;mn&gt;2&lt;/mn&gt;&lt;mi&gt;k&lt;/mi&gt;&lt;mi&gt;&amp;#x3A9;&lt;/mi&gt;&lt;/mrow&gt;&lt;/mfrac&gt;&lt;/mstyle&gt;&lt;/mrow&gt;&lt;mrow&gt;&lt;mstyle displaystyle=\&quot;true\&quot;&gt;&lt;mfrac&gt;&lt;mn&gt;1&lt;/mn&gt;&lt;mrow&gt;&lt;mn&gt;2&lt;/mn&gt;&lt;mi&gt;k&lt;/mi&gt;&lt;mi&gt;&amp;#x3A9;&lt;/mi&gt;&lt;mo&gt;+&lt;/mo&gt;&lt;mn&gt;8&lt;/mn&gt;&lt;mo&gt;.&lt;/mo&gt;&lt;mn&gt;2&lt;/mn&gt;&lt;mi&gt;k&lt;/mi&gt;&lt;mi&gt;&amp;#x3A9;&lt;/mi&gt;&lt;/mrow&gt;&lt;/mfrac&gt;&lt;/mstyle&gt;&lt;mo&gt;+&lt;/mo&gt;&lt;mstyle displaystyle=\&quot;true\&quot;&gt;&lt;mfrac&gt;&lt;mn&gt;1&lt;/mn&gt;&lt;mrow&gt;&lt;mn&gt;8&lt;/mn&gt;&lt;mo&gt;.&lt;/mo&gt;&lt;mn&gt;2&lt;/mn&gt;&lt;mi&gt;k&lt;/mi&gt;&lt;mi&gt;&amp;#x3A9;&lt;/mi&gt;&lt;/mrow&gt;&lt;/mfrac&gt;&lt;/mstyle&gt;&lt;/mrow&gt;&lt;/mfrac&gt;&lt;mo&gt;=&lt;/mo&gt;&lt;mo&gt;-&lt;/mo&gt;&lt;mn&gt;1&lt;/mn&gt;&lt;mo&gt;.&lt;/mo&gt;&lt;mn&gt;63&lt;/mn&gt;&lt;mi&gt;V&lt;/mi&gt;&lt;/math&gt;&quot;,&quot;origin&quot;:&quot;MathType Legacy&quot;,&quot;version&quot;:&quot;v3.18.0&quot;}" title="V subscript r e f end subscript equals fraction numerator fraction numerator 15 V over denominator 2 k capital omega plus 8.2 k capital omega end fraction minus fraction numerator 15 V over denominator 8.2 k capital omega end fraction over denominator fraction numerator 1 over denominator 2 k capital omega plus 8.2 k capital omega end fraction plus fraction numerator 1 over denominator 8.2 k capital omega end fraction end fraction equals negative 1.63 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frac&gt;&lt;mrow&gt;&lt;mstyle displaystyle=\&quot;true\&quot;&gt;&lt;mfrac&gt;&lt;mrow&gt;&lt;mn&gt;15&lt;/mn&gt;&lt;mi&gt;V&lt;/mi&gt;&lt;/mrow&gt;&lt;mrow&gt;&lt;mn&gt;2&lt;/mn&gt;&lt;mi&gt;k&lt;/mi&gt;&lt;mi&gt;&amp;#x3A9;&lt;/mi&gt;&lt;mo&gt;+&lt;/mo&gt;&lt;mn&gt;8&lt;/mn&gt;&lt;mo&gt;.&lt;/mo&gt;&lt;mn&gt;2&lt;/mn&gt;&lt;mi&gt;k&lt;/mi&gt;&lt;mi&gt;&amp;#x3A9;&lt;/mi&gt;&lt;/mrow&gt;&lt;/mfrac&gt;&lt;/mstyle&gt;&lt;mo&gt;-&lt;/mo&gt;&lt;mstyle displaystyle=\&quot;true\&quot;&gt;&lt;mfrac&gt;&lt;mrow&gt;&lt;mn&gt;15&lt;/mn&gt;&lt;mi&gt;V&lt;/mi&gt;&lt;/mrow&gt;&lt;mrow&gt;&lt;mn&gt;8&lt;/mn&gt;&lt;mo&gt;.&lt;/mo&gt;&lt;mn&gt;2&lt;/mn&gt;&lt;mi&gt;k&lt;/mi&gt;&lt;mi&gt;&amp;#x3A9;&lt;/mi&gt;&lt;/mrow&gt;&lt;/mfrac&gt;&lt;/mstyle&gt;&lt;/mrow&gt;&lt;mrow&gt;&lt;mstyle displaystyle=\&quot;true\&quot;&gt;&lt;mfrac&gt;&lt;mn&gt;1&lt;/mn&gt;&lt;mrow&gt;&lt;mn&gt;2&lt;/mn&gt;&lt;mi&gt;k&lt;/mi&gt;&lt;mi&gt;&amp;#x3A9;&lt;/mi&gt;&lt;mo&gt;+&lt;/mo&gt;&lt;mn&gt;8&lt;/mn&gt;&lt;mo&gt;.&lt;/mo&gt;&lt;mn&gt;2&lt;/mn&gt;&lt;mi&gt;k&lt;/mi&gt;&lt;mi&gt;&amp;#x3A9;&lt;/mi&gt;&lt;/mrow&gt;&lt;/mfrac&gt;&lt;/mstyle&gt;&lt;mo&gt;+&lt;/mo&gt;&lt;mstyle displaystyle=\&quot;true\&quot;&gt;&lt;mfrac&gt;&lt;mn&gt;1&lt;/mn&gt;&lt;mrow&gt;&lt;mn&gt;8&lt;/mn&gt;&lt;mo&gt;.&lt;/mo&gt;&lt;mn&gt;2&lt;/mn&gt;&lt;mi&gt;k&lt;/mi&gt;&lt;mi&gt;&amp;#x3A9;&lt;/mi&gt;&lt;/mrow&gt;&lt;/mfrac&gt;&lt;/mstyle&gt;&lt;/mrow&gt;&lt;/mfrac&gt;&lt;mo&gt;=&lt;/mo&gt;&lt;mo&gt;-&lt;/mo&gt;&lt;mn&gt;1&lt;/mn&gt;&lt;mo&gt;.&lt;/mo&gt;&lt;mn&gt;63&lt;/mn&gt;&lt;mi&gt;V&lt;/mi&gt;&lt;/math&gt;&quot;,&quot;origin&quot;:&quot;MathType Legacy&quot;,&quot;version&quot;:&quot;v3.18.0&quot;}" title="V subscript r e f end subscript equals fraction numerator fraction numerator 15 V over denominator 2 k capital omega plus 8.2 k capital omega end fraction minus fraction numerator 15 V over denominator 8.2 k capital omega end fraction over denominator fraction numerator 1 over denominator 2 k capital omega plus 8.2 k capital omega end fraction plus fraction numerator 1 over denominator 8.2 k capital omega end fraction end fraction equals negative 1.63 V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104" cy="84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ADA1" w14:textId="77777777" w:rsidR="00FA39FE" w:rsidRPr="00C8588E" w:rsidRDefault="00FA39FE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135E6F21" w14:textId="782CF818" w:rsidR="00F777A9" w:rsidRPr="001F025D" w:rsidRDefault="00F777A9" w:rsidP="00807028">
      <w:pPr>
        <w:ind w:firstLine="720"/>
        <w:rPr>
          <w:rFonts w:ascii="Times New Roman" w:hAnsi="Times New Roman" w:cs="Times New Roman"/>
          <w:color w:val="C00000"/>
          <w:sz w:val="24"/>
          <w:szCs w:val="24"/>
        </w:rPr>
      </w:pPr>
      <w:r w:rsidRPr="001F025D">
        <w:rPr>
          <w:rFonts w:ascii="Times New Roman" w:hAnsi="Times New Roman" w:cs="Times New Roman"/>
          <w:color w:val="C00000"/>
          <w:sz w:val="24"/>
          <w:szCs w:val="24"/>
          <w:lang w:val="ro-RO"/>
        </w:rPr>
        <w:t xml:space="preserve">Cu rezultatele noi, se va schimba </w:t>
      </w:r>
      <w:r w:rsidR="001F025D">
        <w:rPr>
          <w:rFonts w:ascii="Times New Roman" w:hAnsi="Times New Roman" w:cs="Times New Roman"/>
          <w:color w:val="C00000"/>
          <w:sz w:val="24"/>
          <w:szCs w:val="24"/>
          <w:lang w:val="ro-RO"/>
        </w:rPr>
        <w:t>ș</w:t>
      </w:r>
      <w:r w:rsidRPr="001F025D">
        <w:rPr>
          <w:rFonts w:ascii="Times New Roman" w:hAnsi="Times New Roman" w:cs="Times New Roman"/>
          <w:color w:val="C00000"/>
          <w:sz w:val="24"/>
          <w:szCs w:val="24"/>
          <w:lang w:val="ro-RO"/>
        </w:rPr>
        <w:t>i factorul de umplere</w:t>
      </w:r>
      <w:r w:rsidR="001F025D">
        <w:rPr>
          <w:rFonts w:ascii="Times New Roman" w:hAnsi="Times New Roman" w:cs="Times New Roman"/>
          <w:color w:val="C00000"/>
          <w:sz w:val="24"/>
          <w:szCs w:val="24"/>
        </w:rPr>
        <w:t>:</w:t>
      </w:r>
    </w:p>
    <w:p w14:paraId="0B585854" w14:textId="77777777" w:rsidR="00974F69" w:rsidRPr="00C8588E" w:rsidRDefault="00974F69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4636A7E1" w14:textId="308B6432" w:rsidR="00F777A9" w:rsidRPr="00C8588E" w:rsidRDefault="00F777A9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C00000"/>
          <w:sz w:val="32"/>
          <w:szCs w:val="32"/>
          <w:lang w:val="ro-RO"/>
        </w:rPr>
        <w:tab/>
      </w:r>
      <w:r w:rsidR="00092862" w:rsidRPr="00C8588E">
        <w:rPr>
          <w:rFonts w:ascii="Times New Roman" w:hAnsi="Times New Roman" w:cs="Times New Roman"/>
          <w:noProof/>
          <w:position w:val="-51"/>
        </w:rPr>
        <w:drawing>
          <wp:inline distT="0" distB="0" distL="0" distR="0" wp14:anchorId="6E8F948C" wp14:editId="6EFB9DF1">
            <wp:extent cx="3333496" cy="688721"/>
            <wp:effectExtent l="0" t="0" r="0" b="0"/>
            <wp:docPr id="2007872615" name="Picture 2007872615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n&gt;7&lt;/mn&gt;&lt;mo&gt;.&lt;/mo&gt;&lt;mn&gt;5&lt;/mn&gt;&lt;mi&gt;V&lt;/mi&gt;&lt;mo&gt;-&lt;/mo&gt;&lt;mfenced&gt;&lt;mrow&gt;&lt;mn&gt;7&lt;/mn&gt;&lt;mo&gt;.&lt;/mo&gt;&lt;mn&gt;5&lt;/mn&gt;&lt;mi&gt;V&lt;/mi&gt;&lt;mo&gt;+&lt;/mo&gt;&lt;mn&gt;7&lt;/mn&gt;&lt;mo&gt;.&lt;/mo&gt;&lt;mn&gt;5&lt;/mn&gt;&lt;mi&gt;V&lt;/mi&gt;&lt;/mrow&gt;&lt;/mfenced&gt;&lt;mfenced&gt;&lt;mrow&gt;&lt;mn&gt;1&lt;/mn&gt;&lt;mo&gt;-&lt;/mo&gt;&lt;mi&gt;f&lt;/mi&gt;&lt;msub&gt;&lt;mi&gt;u&lt;/mi&gt;&lt;mrow&gt;&lt;mi&gt;m&lt;/mi&gt;&lt;mi&gt;i&lt;/mi&gt;&lt;mi&gt;n&lt;/mi&gt;&lt;/mrow&gt;&lt;/msub&gt;&lt;/mrow&gt;&lt;/mfenced&gt;&lt;mo&gt;=&lt;/mo&gt;&lt;mo&gt;-&lt;/mo&gt;&lt;mn&gt;1&lt;/mn&gt;&lt;mo&gt;.&lt;/mo&gt;&lt;mn&gt;63&lt;/mn&gt;&lt;mi&gt;V&lt;/mi&gt;&lt;mspace linebreak=\&quot;newline\&quot;/&gt;&lt;mi mathcolor=\&quot;#7F0000\&quot;&gt;f&lt;/mi&gt;&lt;msub&gt;&lt;mi mathcolor=\&quot;#7F0000\&quot;&gt;u&lt;/mi&gt;&lt;mrow mathcolor=\&quot;#7F0000\&quot;&gt;&lt;mi&gt;m&lt;/mi&gt;&lt;mi&gt;i&lt;/mi&gt;&lt;mi&gt;n&lt;/mi&gt;&lt;/mrow&gt;&lt;/msub&gt;&lt;mo mathcolor=\&quot;#7F0000\&quot;&gt;=&lt;/mo&gt;&lt;mn mathcolor=\&quot;#7F0000\&quot;&gt;1&lt;/mn&gt;&lt;mo mathcolor=\&quot;#7F0000\&quot;&gt;-&lt;/mo&gt;&lt;mfrac mathcolor=\&quot;#7F0000\&quot;&gt;&lt;mrow&gt;&lt;mn&gt;7&lt;/mn&gt;&lt;mo&gt;.&lt;/mo&gt;&lt;mn&gt;5&lt;/mn&gt;&lt;mi&gt;V&lt;/mi&gt;&lt;mo&gt;+&lt;/mo&gt;&lt;mn&gt;1&lt;/mn&gt;&lt;mo&gt;.&lt;/mo&gt;&lt;mn&gt;63&lt;/mn&gt;&lt;mi&gt;V&lt;/mi&gt;&lt;/mrow&gt;&lt;mrow&gt;&lt;mn&gt;15&lt;/mn&gt;&lt;mi&gt;V&lt;/mi&gt;&lt;/mrow&gt;&lt;/mfrac&gt;&lt;mo mathcolor=\&quot;#7F0000\&quot;&gt;=&lt;/mo&gt;&lt;mn mathcolor=\&quot;#7F0000\&quot;&gt;0&lt;/mn&gt;&lt;mo mathcolor=\&quot;#7F0000\&quot;&gt;.&lt;/mo&gt;&lt;mn mathcolor=\&quot;#7F0000\&quot;&gt;39&lt;/mn&gt;&lt;mo mathcolor=\&quot;#7F0000\&quot;&gt;&amp;#x2248;&lt;/mo&gt;&lt;mn mathcolor=\&quot;#7F0000\&quot;&gt;0&lt;/mn&gt;&lt;mo mathcolor=\&quot;#7F0000\&quot;&gt;.&lt;/mo&gt;&lt;mn mathcolor=\&quot;#7F0000\&quot;&gt;4&lt;/mn&gt;&lt;/math&gt;&quot;,&quot;origin&quot;:&quot;MathType Legacy&quot;,&quot;version&quot;:&quot;v3.18.0&quot;}" title="V subscript r e f end subscript equals 7.5 V minus open parentheses 7.5 V plus 7.5 V close parentheses open parentheses 1 minus f u subscript m i n end subscript close parentheses equals negative 1.63 V&#10;f u subscript m i n end subscript equals 1 minus fraction numerator 7.5 V plus 1.63 V over denominator 15 V end fraction equals 0.39 almost equal to 0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n&gt;7&lt;/mn&gt;&lt;mo&gt;.&lt;/mo&gt;&lt;mn&gt;5&lt;/mn&gt;&lt;mi&gt;V&lt;/mi&gt;&lt;mo&gt;-&lt;/mo&gt;&lt;mfenced&gt;&lt;mrow&gt;&lt;mn&gt;7&lt;/mn&gt;&lt;mo&gt;.&lt;/mo&gt;&lt;mn&gt;5&lt;/mn&gt;&lt;mi&gt;V&lt;/mi&gt;&lt;mo&gt;+&lt;/mo&gt;&lt;mn&gt;7&lt;/mn&gt;&lt;mo&gt;.&lt;/mo&gt;&lt;mn&gt;5&lt;/mn&gt;&lt;mi&gt;V&lt;/mi&gt;&lt;/mrow&gt;&lt;/mfenced&gt;&lt;mfenced&gt;&lt;mrow&gt;&lt;mn&gt;1&lt;/mn&gt;&lt;mo&gt;-&lt;/mo&gt;&lt;mi&gt;f&lt;/mi&gt;&lt;msub&gt;&lt;mi&gt;u&lt;/mi&gt;&lt;mrow&gt;&lt;mi&gt;m&lt;/mi&gt;&lt;mi&gt;i&lt;/mi&gt;&lt;mi&gt;n&lt;/mi&gt;&lt;/mrow&gt;&lt;/msub&gt;&lt;/mrow&gt;&lt;/mfenced&gt;&lt;mo&gt;=&lt;/mo&gt;&lt;mo&gt;-&lt;/mo&gt;&lt;mn&gt;1&lt;/mn&gt;&lt;mo&gt;.&lt;/mo&gt;&lt;mn&gt;63&lt;/mn&gt;&lt;mi&gt;V&lt;/mi&gt;&lt;mspace linebreak=\&quot;newline\&quot;/&gt;&lt;mi mathcolor=\&quot;#7F0000\&quot;&gt;f&lt;/mi&gt;&lt;msub&gt;&lt;mi mathcolor=\&quot;#7F0000\&quot;&gt;u&lt;/mi&gt;&lt;mrow mathcolor=\&quot;#7F0000\&quot;&gt;&lt;mi&gt;m&lt;/mi&gt;&lt;mi&gt;i&lt;/mi&gt;&lt;mi&gt;n&lt;/mi&gt;&lt;/mrow&gt;&lt;/msub&gt;&lt;mo mathcolor=\&quot;#7F0000\&quot;&gt;=&lt;/mo&gt;&lt;mn mathcolor=\&quot;#7F0000\&quot;&gt;1&lt;/mn&gt;&lt;mo mathcolor=\&quot;#7F0000\&quot;&gt;-&lt;/mo&gt;&lt;mfrac mathcolor=\&quot;#7F0000\&quot;&gt;&lt;mrow&gt;&lt;mn&gt;7&lt;/mn&gt;&lt;mo&gt;.&lt;/mo&gt;&lt;mn&gt;5&lt;/mn&gt;&lt;mi&gt;V&lt;/mi&gt;&lt;mo&gt;+&lt;/mo&gt;&lt;mn&gt;1&lt;/mn&gt;&lt;mo&gt;.&lt;/mo&gt;&lt;mn&gt;63&lt;/mn&gt;&lt;mi&gt;V&lt;/mi&gt;&lt;/mrow&gt;&lt;mrow&gt;&lt;mn&gt;15&lt;/mn&gt;&lt;mi&gt;V&lt;/mi&gt;&lt;/mrow&gt;&lt;/mfrac&gt;&lt;mo mathcolor=\&quot;#7F0000\&quot;&gt;=&lt;/mo&gt;&lt;mn mathcolor=\&quot;#7F0000\&quot;&gt;0&lt;/mn&gt;&lt;mo mathcolor=\&quot;#7F0000\&quot;&gt;.&lt;/mo&gt;&lt;mn mathcolor=\&quot;#7F0000\&quot;&gt;39&lt;/mn&gt;&lt;mo mathcolor=\&quot;#7F0000\&quot;&gt;&amp;#x2248;&lt;/mo&gt;&lt;mn mathcolor=\&quot;#7F0000\&quot;&gt;0&lt;/mn&gt;&lt;mo mathcolor=\&quot;#7F0000\&quot;&gt;.&lt;/mo&gt;&lt;mn mathcolor=\&quot;#7F0000\&quot;&gt;4&lt;/mn&gt;&lt;/math&gt;&quot;,&quot;origin&quot;:&quot;MathType Legacy&quot;,&quot;version&quot;:&quot;v3.18.0&quot;}" title="V subscript r e f end subscript equals 7.5 V minus open parentheses 7.5 V plus 7.5 V close parentheses open parentheses 1 minus f u subscript m i n end subscript close parentheses equals negative 1.63 V&#10;f u subscript m i n end subscript equals 1 minus fraction numerator 7.5 V plus 1.63 V over denominator 15 V end fraction equals 0.39 almost equal to 0.4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496" cy="68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86E6" w14:textId="77777777" w:rsidR="00F777A9" w:rsidRPr="00C8588E" w:rsidRDefault="00F777A9" w:rsidP="00807028">
      <w:pPr>
        <w:ind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182415F0" w14:textId="3E918BAE" w:rsidR="00F777A9" w:rsidRPr="00C8588E" w:rsidRDefault="00092862" w:rsidP="00F777A9">
      <w:pPr>
        <w:ind w:left="720"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18"/>
        </w:rPr>
        <w:drawing>
          <wp:inline distT="0" distB="0" distL="0" distR="0" wp14:anchorId="70A860E2" wp14:editId="7609BF45">
            <wp:extent cx="3192932" cy="697738"/>
            <wp:effectExtent l="0" t="0" r="0" b="0"/>
            <wp:docPr id="1985633503" name="Picture 1985633503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n&gt;7&lt;/mn&gt;&lt;mo&gt;.&lt;/mo&gt;&lt;mn&gt;5&lt;/mn&gt;&lt;mi&gt;V&lt;/mi&gt;&lt;mo&gt;-&lt;/mo&gt;&lt;mfenced&gt;&lt;mrow&gt;&lt;mn&gt;7&lt;/mn&gt;&lt;mo&gt;.&lt;/mo&gt;&lt;mn&gt;5&lt;/mn&gt;&lt;mi&gt;V&lt;/mi&gt;&lt;mo&gt;+&lt;/mo&gt;&lt;mn&gt;7&lt;/mn&gt;&lt;mo&gt;.&lt;/mo&gt;&lt;mn&gt;5&lt;/mn&gt;&lt;mi&gt;V&lt;/mi&gt;&lt;/mrow&gt;&lt;/mfenced&gt;&lt;mfenced&gt;&lt;mrow&gt;&lt;mn&gt;1&lt;/mn&gt;&lt;mo&gt;-&lt;/mo&gt;&lt;mi&gt;f&lt;/mi&gt;&lt;msub&gt;&lt;mi&gt;u&lt;/mi&gt;&lt;mrow&gt;&lt;mi&gt;m&lt;/mi&gt;&lt;mi&gt;a&lt;/mi&gt;&lt;mi&gt;x&lt;/mi&gt;&lt;/mrow&gt;&lt;/msub&gt;&lt;/mrow&gt;&lt;/mfenced&gt;&lt;mo&gt;=&lt;/mo&gt;&lt;mn&gt;1&lt;/mn&gt;&lt;mo&gt;.&lt;/mo&gt;&lt;mn&gt;63&lt;/mn&gt;&lt;mi&gt;V&lt;/mi&gt;&lt;mspace linebreak=\&quot;newline\&quot;/&gt;&lt;mi mathcolor=\&quot;#7F0000\&quot;&gt;f&lt;/mi&gt;&lt;msub&gt;&lt;mi mathcolor=\&quot;#7F0000\&quot;&gt;u&lt;/mi&gt;&lt;mrow mathcolor=\&quot;#7F0000\&quot;&gt;&lt;mi&gt;m&lt;/mi&gt;&lt;mi&gt;a&lt;/mi&gt;&lt;mi&gt;x&lt;/mi&gt;&lt;/mrow&gt;&lt;/msub&gt;&lt;mo mathcolor=\&quot;#7F0000\&quot;&gt;=&lt;/mo&gt;&lt;mn mathcolor=\&quot;#7F0000\&quot;&gt;1&lt;/mn&gt;&lt;mo mathcolor=\&quot;#7F0000\&quot;&gt;-&lt;/mo&gt;&lt;mfrac mathcolor=\&quot;#7F0000\&quot;&gt;&lt;mrow&gt;&lt;mn&gt;7&lt;/mn&gt;&lt;mo&gt;.&lt;/mo&gt;&lt;mn&gt;5&lt;/mn&gt;&lt;mi&gt;V&lt;/mi&gt;&lt;mo&gt;-&lt;/mo&gt;&lt;mn&gt;1&lt;/mn&gt;&lt;mo&gt;.&lt;/mo&gt;&lt;mn&gt;63&lt;/mn&gt;&lt;mi&gt;V&lt;/mi&gt;&lt;/mrow&gt;&lt;mrow&gt;&lt;mn&gt;15&lt;/mn&gt;&lt;mi&gt;V&lt;/mi&gt;&lt;/mrow&gt;&lt;/mfrac&gt;&lt;mo mathcolor=\&quot;#7F0000\&quot;&gt;=&lt;/mo&gt;&lt;mn mathcolor=\&quot;#7F0000\&quot;&gt;0&lt;/mn&gt;&lt;mo mathcolor=\&quot;#7F0000\&quot;&gt;.&lt;/mo&gt;&lt;mn mathcolor=\&quot;#7F0000\&quot;&gt;6&lt;/mn&gt;&lt;/math&gt;&quot;,&quot;origin&quot;:&quot;MathType Legacy&quot;,&quot;version&quot;:&quot;v3.18.0&quot;}" title="V subscript r e f end subscript equals 7.5 V minus open parentheses 7.5 V plus 7.5 V close parentheses open parentheses 1 minus f u subscript m a x end subscript close parentheses equals 1.63 V&#10;f u subscript m a x end subscript equals 1 minus fraction numerator 7.5 V minus 1.63 V over denominator 15 V end fraction equals 0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V&lt;/mi&gt;&lt;mrow&gt;&lt;mi&gt;r&lt;/mi&gt;&lt;mi&gt;e&lt;/mi&gt;&lt;mi&gt;f&lt;/mi&gt;&lt;/mrow&gt;&lt;/msub&gt;&lt;mo&gt;=&lt;/mo&gt;&lt;mn&gt;7&lt;/mn&gt;&lt;mo&gt;.&lt;/mo&gt;&lt;mn&gt;5&lt;/mn&gt;&lt;mi&gt;V&lt;/mi&gt;&lt;mo&gt;-&lt;/mo&gt;&lt;mfenced&gt;&lt;mrow&gt;&lt;mn&gt;7&lt;/mn&gt;&lt;mo&gt;.&lt;/mo&gt;&lt;mn&gt;5&lt;/mn&gt;&lt;mi&gt;V&lt;/mi&gt;&lt;mo&gt;+&lt;/mo&gt;&lt;mn&gt;7&lt;/mn&gt;&lt;mo&gt;.&lt;/mo&gt;&lt;mn&gt;5&lt;/mn&gt;&lt;mi&gt;V&lt;/mi&gt;&lt;/mrow&gt;&lt;/mfenced&gt;&lt;mfenced&gt;&lt;mrow&gt;&lt;mn&gt;1&lt;/mn&gt;&lt;mo&gt;-&lt;/mo&gt;&lt;mi&gt;f&lt;/mi&gt;&lt;msub&gt;&lt;mi&gt;u&lt;/mi&gt;&lt;mrow&gt;&lt;mi&gt;m&lt;/mi&gt;&lt;mi&gt;a&lt;/mi&gt;&lt;mi&gt;x&lt;/mi&gt;&lt;/mrow&gt;&lt;/msub&gt;&lt;/mrow&gt;&lt;/mfenced&gt;&lt;mo&gt;=&lt;/mo&gt;&lt;mn&gt;1&lt;/mn&gt;&lt;mo&gt;.&lt;/mo&gt;&lt;mn&gt;63&lt;/mn&gt;&lt;mi&gt;V&lt;/mi&gt;&lt;mspace linebreak=\&quot;newline\&quot;/&gt;&lt;mi mathcolor=\&quot;#7F0000\&quot;&gt;f&lt;/mi&gt;&lt;msub&gt;&lt;mi mathcolor=\&quot;#7F0000\&quot;&gt;u&lt;/mi&gt;&lt;mrow mathcolor=\&quot;#7F0000\&quot;&gt;&lt;mi&gt;m&lt;/mi&gt;&lt;mi&gt;a&lt;/mi&gt;&lt;mi&gt;x&lt;/mi&gt;&lt;/mrow&gt;&lt;/msub&gt;&lt;mo mathcolor=\&quot;#7F0000\&quot;&gt;=&lt;/mo&gt;&lt;mn mathcolor=\&quot;#7F0000\&quot;&gt;1&lt;/mn&gt;&lt;mo mathcolor=\&quot;#7F0000\&quot;&gt;-&lt;/mo&gt;&lt;mfrac mathcolor=\&quot;#7F0000\&quot;&gt;&lt;mrow&gt;&lt;mn&gt;7&lt;/mn&gt;&lt;mo&gt;.&lt;/mo&gt;&lt;mn&gt;5&lt;/mn&gt;&lt;mi&gt;V&lt;/mi&gt;&lt;mo&gt;-&lt;/mo&gt;&lt;mn&gt;1&lt;/mn&gt;&lt;mo&gt;.&lt;/mo&gt;&lt;mn&gt;63&lt;/mn&gt;&lt;mi&gt;V&lt;/mi&gt;&lt;/mrow&gt;&lt;mrow&gt;&lt;mn&gt;15&lt;/mn&gt;&lt;mi&gt;V&lt;/mi&gt;&lt;/mrow&gt;&lt;/mfrac&gt;&lt;mo mathcolor=\&quot;#7F0000\&quot;&gt;=&lt;/mo&gt;&lt;mn mathcolor=\&quot;#7F0000\&quot;&gt;0&lt;/mn&gt;&lt;mo mathcolor=\&quot;#7F0000\&quot;&gt;.&lt;/mo&gt;&lt;mn mathcolor=\&quot;#7F0000\&quot;&gt;6&lt;/mn&gt;&lt;/math&gt;&quot;,&quot;origin&quot;:&quot;MathType Legacy&quot;,&quot;version&quot;:&quot;v3.18.0&quot;}" title="V subscript r e f end subscript equals 7.5 V minus open parentheses 7.5 V plus 7.5 V close parentheses open parentheses 1 minus f u subscript m a x end subscript close parentheses equals 1.63 V&#10;f u subscript m a x end subscript equals 1 minus fraction numerator 7.5 V minus 1.63 V over denominator 15 V end fraction equals 0.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932" cy="69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1FE7" w14:textId="77777777" w:rsidR="004238C6" w:rsidRPr="00C8588E" w:rsidRDefault="004238C6" w:rsidP="00F777A9">
      <w:pPr>
        <w:ind w:left="720" w:firstLine="72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29FAFADC" w14:textId="45376A0C" w:rsidR="004238C6" w:rsidRPr="00092862" w:rsidRDefault="009849B3" w:rsidP="00092862">
      <w:pPr>
        <w:ind w:firstLine="634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09286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Tensiunea transmis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09286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Pr="0009286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 comparatorul PWM era distorsionat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09286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, a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09286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 c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09286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am folosit un repetor de tensiune cu TL082 pentru adaptarea de impedan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ță.</w:t>
      </w:r>
    </w:p>
    <w:p w14:paraId="56B1A15F" w14:textId="77777777" w:rsidR="004238C6" w:rsidRDefault="004238C6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  <w:br w:type="page"/>
      </w:r>
    </w:p>
    <w:p w14:paraId="5A3BB68E" w14:textId="77777777" w:rsidR="00F314EE" w:rsidRPr="00C8588E" w:rsidRDefault="00F314EE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7F82C1D7" w14:textId="08231640" w:rsidR="009849B3" w:rsidRPr="00BB5144" w:rsidRDefault="004238C6" w:rsidP="00BB5144">
      <w:pPr>
        <w:pStyle w:val="ListParagraph"/>
        <w:numPr>
          <w:ilvl w:val="1"/>
          <w:numId w:val="1"/>
        </w:numPr>
        <w:spacing w:before="480" w:after="240"/>
        <w:ind w:left="1354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bookmarkStart w:id="4" w:name="_Hlk198391992"/>
      <w:r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Semnalul PWM si reglajul amplitudinii</w:t>
      </w:r>
    </w:p>
    <w:bookmarkEnd w:id="4"/>
    <w:p w14:paraId="20E1C5EE" w14:textId="2D911A4C" w:rsidR="004238C6" w:rsidRPr="00C8588E" w:rsidRDefault="00D47676" w:rsidP="004238C6">
      <w:pPr>
        <w:pStyle w:val="ListParagraph"/>
        <w:ind w:left="135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2AA9B98" wp14:editId="6EDD5606">
                <wp:simplePos x="0" y="0"/>
                <wp:positionH relativeFrom="column">
                  <wp:posOffset>1101090</wp:posOffset>
                </wp:positionH>
                <wp:positionV relativeFrom="paragraph">
                  <wp:posOffset>2499360</wp:posOffset>
                </wp:positionV>
                <wp:extent cx="4160520" cy="635"/>
                <wp:effectExtent l="0" t="0" r="0" b="0"/>
                <wp:wrapTopAndBottom/>
                <wp:docPr id="2126128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5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85AE4E" w14:textId="30171685" w:rsidR="00D47676" w:rsidRPr="00D47676" w:rsidRDefault="00D47676" w:rsidP="00D4767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D0D0D" w:themeColor="text1" w:themeTint="F2"/>
                                <w:sz w:val="24"/>
                                <w:szCs w:val="24"/>
                                <w:lang w:val="ro-RO"/>
                              </w:rPr>
                            </w:pP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E2227">
                              <w:rPr>
                                <w:noProof/>
                                <w:color w:val="0D0D0D" w:themeColor="text1" w:themeTint="F2"/>
                                <w:sz w:val="24"/>
                                <w:szCs w:val="24"/>
                              </w:rPr>
                              <w:t>6</w:t>
                            </w: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D47676"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0D0D0D" w:themeColor="text1" w:themeTint="F2"/>
                                <w:sz w:val="24"/>
                                <w:szCs w:val="24"/>
                              </w:rPr>
                              <w:t>Reglajul amplitudinii PWM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AA9B98" id="_x0000_s1029" type="#_x0000_t202" style="position:absolute;left:0;text-align:left;margin-left:86.7pt;margin-top:196.8pt;width:327.6pt;height:.0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8OzGgIAAD8EAAAOAAAAZHJzL2Uyb0RvYy54bWysU8Fu2zAMvQ/YPwi6L07StRi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" stroked="f">
                <v:textbox style="mso-fit-shape-to-text:t" inset="0,0,0,0">
                  <w:txbxContent>
                    <w:p w14:paraId="7D85AE4E" w14:textId="30171685" w:rsidR="00D47676" w:rsidRPr="00D47676" w:rsidRDefault="00D47676" w:rsidP="00D4767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color w:val="0D0D0D" w:themeColor="text1" w:themeTint="F2"/>
                          <w:sz w:val="24"/>
                          <w:szCs w:val="24"/>
                          <w:lang w:val="ro-RO"/>
                        </w:rPr>
                      </w:pP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t xml:space="preserve">Figura </w:t>
                      </w: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fldChar w:fldCharType="begin"/>
                      </w: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fldChar w:fldCharType="separate"/>
                      </w:r>
                      <w:r w:rsidR="006E2227">
                        <w:rPr>
                          <w:noProof/>
                          <w:color w:val="0D0D0D" w:themeColor="text1" w:themeTint="F2"/>
                          <w:sz w:val="24"/>
                          <w:szCs w:val="24"/>
                        </w:rPr>
                        <w:t>6</w:t>
                      </w: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fldChar w:fldCharType="end"/>
                      </w:r>
                      <w:r w:rsidRPr="00D47676">
                        <w:rPr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color w:val="0D0D0D" w:themeColor="text1" w:themeTint="F2"/>
                          <w:sz w:val="24"/>
                          <w:szCs w:val="24"/>
                        </w:rPr>
                        <w:t>Reglajul amplitudinii PWM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238C6" w:rsidRPr="00C8588E">
        <w:rPr>
          <w:rFonts w:ascii="Times New Roman" w:hAnsi="Times New Roman" w:cs="Times New Roman"/>
          <w:noProof/>
          <w:color w:val="C00000"/>
          <w:sz w:val="32"/>
          <w:szCs w:val="32"/>
          <w:lang w:val="ro-RO"/>
        </w:rPr>
        <w:drawing>
          <wp:anchor distT="0" distB="0" distL="114300" distR="114300" simplePos="0" relativeHeight="251553792" behindDoc="0" locked="0" layoutInCell="1" allowOverlap="1" wp14:anchorId="605FFC15" wp14:editId="24E5ADA8">
            <wp:simplePos x="0" y="0"/>
            <wp:positionH relativeFrom="column">
              <wp:posOffset>1101090</wp:posOffset>
            </wp:positionH>
            <wp:positionV relativeFrom="paragraph">
              <wp:posOffset>323850</wp:posOffset>
            </wp:positionV>
            <wp:extent cx="4160520" cy="2118360"/>
            <wp:effectExtent l="0" t="0" r="0" b="0"/>
            <wp:wrapTopAndBottom/>
            <wp:docPr id="223760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9ED0A" w14:textId="778F477E" w:rsidR="004238C6" w:rsidRPr="00C8588E" w:rsidRDefault="004238C6" w:rsidP="004238C6">
      <w:pPr>
        <w:pStyle w:val="ListParagraph"/>
        <w:ind w:left="1350"/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</w:p>
    <w:p w14:paraId="4F8DAA46" w14:textId="0610CD46" w:rsidR="00334CF2" w:rsidRPr="00F314EE" w:rsidRDefault="00334CF2" w:rsidP="00334C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C00000"/>
          <w:sz w:val="24"/>
          <w:szCs w:val="24"/>
          <w:lang w:val="ro-RO"/>
        </w:rPr>
        <w:t>Generarea semnalului PWM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: Vom folosi un amplificator opera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ional AD8031a pentru compararea semnalului triunghiular 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i a semnalului de referin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ță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. La ie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irea acestuia vom avea +V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bscript"/>
          <w:lang w:val="ro-RO"/>
        </w:rPr>
        <w:t>cc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, dac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ă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V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bscript"/>
          <w:lang w:val="ro-RO"/>
        </w:rPr>
        <w:t>T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(t)&gt;V</w:t>
      </w:r>
      <w:r w:rsidRPr="001F025D"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bscript"/>
          <w:lang w:val="ro-RO"/>
        </w:rPr>
        <w:t>ref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sau -V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bscript"/>
          <w:lang w:val="ro-RO"/>
        </w:rPr>
        <w:t>CC,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î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n caz contrar. Durata impulsului se modific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ă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î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n func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ie de reglajul V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bscript"/>
          <w:lang w:val="ro-RO"/>
        </w:rPr>
        <w:t>ref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.</w:t>
      </w:r>
    </w:p>
    <w:p w14:paraId="38DDF917" w14:textId="6F6E6735" w:rsidR="00334CF2" w:rsidRPr="00F314EE" w:rsidRDefault="00334CF2" w:rsidP="00334CF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C00000"/>
          <w:sz w:val="24"/>
          <w:szCs w:val="24"/>
          <w:lang w:val="ro-RO"/>
        </w:rPr>
        <w:t>Reglajul amplitudinii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: Vom folosi un divizor de tensiune cu 2 rezisten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e 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i un poten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iometru, pentru a limita amplitudinea semnalului de ie</w:t>
      </w:r>
      <w:r w:rsidR="001F025D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ire.</w:t>
      </w:r>
    </w:p>
    <w:p w14:paraId="113C829E" w14:textId="77777777" w:rsidR="00334CF2" w:rsidRPr="00C8588E" w:rsidRDefault="00334CF2" w:rsidP="00334CF2">
      <w:pPr>
        <w:rPr>
          <w:rFonts w:ascii="Times New Roman" w:hAnsi="Times New Roman" w:cs="Times New Roman"/>
          <w:color w:val="0D0D0D" w:themeColor="text1" w:themeTint="F2"/>
          <w:sz w:val="32"/>
          <w:szCs w:val="32"/>
          <w:lang w:val="ro-RO"/>
        </w:rPr>
      </w:pPr>
    </w:p>
    <w:p w14:paraId="10CDCD4A" w14:textId="2B178699" w:rsidR="00334CF2" w:rsidRPr="00F314EE" w:rsidRDefault="00334CF2" w:rsidP="00334CF2">
      <w:pPr>
        <w:rPr>
          <w:rFonts w:ascii="Times New Roman" w:hAnsi="Times New Roman" w:cs="Times New Roman"/>
          <w:color w:val="C00000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C00000"/>
          <w:sz w:val="24"/>
          <w:szCs w:val="24"/>
          <w:lang w:val="ro-RO"/>
        </w:rPr>
        <w:t>Componente folosite:</w:t>
      </w:r>
    </w:p>
    <w:p w14:paraId="502297C9" w14:textId="198AB152" w:rsidR="00334CF2" w:rsidRPr="00F314EE" w:rsidRDefault="00334CF2" w:rsidP="00334CF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Amplificator opera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ional: AD8031a x 1</w:t>
      </w:r>
    </w:p>
    <w:p w14:paraId="72C6052F" w14:textId="2B0BE800" w:rsidR="00334CF2" w:rsidRPr="00F314EE" w:rsidRDefault="001F025D" w:rsidP="00334CF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Rezistențe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334CF2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R12, R14: 1.2K x 2 – Seria E</w:t>
      </w:r>
      <w:r w:rsidR="00E34DE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24</w:t>
      </w:r>
    </w:p>
    <w:p w14:paraId="48ABCD25" w14:textId="7B00B5CC" w:rsidR="00334CF2" w:rsidRPr="00F314EE" w:rsidRDefault="00334CF2" w:rsidP="00334CF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Poten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iometru: R13: </w:t>
      </w:r>
      <w:r w:rsidR="00C034B7"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x 1</w:t>
      </w:r>
    </w:p>
    <w:p w14:paraId="03C5E3C4" w14:textId="77777777" w:rsidR="00C034B7" w:rsidRPr="00C8588E" w:rsidRDefault="00C034B7" w:rsidP="00C034B7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53400D2D" w14:textId="77777777" w:rsidR="00C034B7" w:rsidRPr="00C8588E" w:rsidRDefault="00C034B7" w:rsidP="00C034B7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68DEE9D" w14:textId="77777777" w:rsidR="00C034B7" w:rsidRPr="00C8588E" w:rsidRDefault="00C034B7" w:rsidP="00C034B7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0EBF760F" w14:textId="77777777" w:rsidR="00C034B7" w:rsidRDefault="00C034B7" w:rsidP="00C034B7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902170C" w14:textId="77777777" w:rsidR="00D47676" w:rsidRDefault="00D47676" w:rsidP="00C034B7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45BDFAD" w14:textId="77777777" w:rsidR="00D47676" w:rsidRPr="00C8588E" w:rsidRDefault="00D47676" w:rsidP="00C034B7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F2CEF15" w14:textId="35E3EBF4" w:rsidR="00C034B7" w:rsidRDefault="00C034B7" w:rsidP="00BB5144">
      <w:pPr>
        <w:pStyle w:val="ListParagraph"/>
        <w:numPr>
          <w:ilvl w:val="2"/>
          <w:numId w:val="1"/>
        </w:numPr>
        <w:spacing w:before="480" w:after="240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r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Reglajul amplitudinii</w:t>
      </w:r>
    </w:p>
    <w:p w14:paraId="7D26923E" w14:textId="77777777" w:rsidR="00D400FA" w:rsidRPr="00BB5144" w:rsidRDefault="00D400FA" w:rsidP="00D400FA">
      <w:pPr>
        <w:pStyle w:val="ListParagraph"/>
        <w:spacing w:before="480" w:after="240"/>
        <w:ind w:left="1440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</w:p>
    <w:p w14:paraId="7D374DF1" w14:textId="13A790C9" w:rsidR="003044FB" w:rsidRPr="00F314EE" w:rsidRDefault="00C034B7" w:rsidP="00F314EE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Av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nd 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 vedere faptul c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amplificatorul opera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ional este folosit drept comparator, la ie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 vom ob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ine 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cc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, c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 timp 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T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(t)&gt;V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ref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, 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 -V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CC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, c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 timp 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T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(t)&lt;v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ref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</w:p>
    <w:p w14:paraId="7F642BEB" w14:textId="14BB946B" w:rsidR="003044FB" w:rsidRDefault="003044FB" w:rsidP="003044FB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Pentru ie</w:t>
      </w:r>
      <w:r w:rsidR="001F02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F314E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ire, am folosit un divizor de tensiune:</w:t>
      </w:r>
    </w:p>
    <w:p w14:paraId="7ED31F15" w14:textId="77777777" w:rsidR="00F314EE" w:rsidRPr="00F314EE" w:rsidRDefault="00F314EE" w:rsidP="003044FB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7F9FA06A" w14:textId="77C3DFBA" w:rsidR="003044FB" w:rsidRPr="00C8588E" w:rsidRDefault="001E4A47" w:rsidP="003044FB">
      <w:pPr>
        <w:ind w:left="72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14"/>
        </w:rPr>
        <w:drawing>
          <wp:inline distT="0" distB="0" distL="0" distR="0" wp14:anchorId="306AE58C" wp14:editId="353AA122">
            <wp:extent cx="530352" cy="164592"/>
            <wp:effectExtent l="0" t="0" r="0" b="0"/>
            <wp:docPr id="1562427620" name="Picture 1562427620" descr="{&quot;mathml&quot;:&quot;&lt;math style=\&quot;font-family:stix;font-size:12px;\&quot; xmlns=\&quot;http://www.w3.org/1998/Math/MathML\&quot;&gt;&lt;msub&gt;&lt;mi&gt;P&lt;/mi&gt;&lt;mn&gt;2&lt;/mn&gt;&lt;/msub&gt;&lt;mo&gt;=&lt;/mo&gt;&lt;msub&gt;&lt;mi&gt;R&lt;/mi&gt;&lt;mn&gt;13&lt;/mn&gt;&lt;/msub&gt;&lt;/math&gt;&quot;,&quot;origin&quot;:&quot;MathType Legacy&quot;,&quot;version&quot;:&quot;v3.18.0&quot;}" title="P subscript 2 equals R subscrip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P&lt;/mi&gt;&lt;mn&gt;2&lt;/mn&gt;&lt;/msub&gt;&lt;mo&gt;=&lt;/mo&gt;&lt;msub&gt;&lt;mi&gt;R&lt;/mi&gt;&lt;mn&gt;13&lt;/mn&gt;&lt;/msub&gt;&lt;/math&gt;&quot;,&quot;origin&quot;:&quot;MathType Legacy&quot;,&quot;version&quot;:&quot;v3.18.0&quot;}" title="P subscript 2 equals R subscript 1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2DB1" w14:textId="1B59EBB2" w:rsidR="003044FB" w:rsidRPr="00C8588E" w:rsidRDefault="007708E5" w:rsidP="003044FB">
      <w:pPr>
        <w:ind w:left="72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41"/>
        </w:rPr>
        <w:drawing>
          <wp:inline distT="0" distB="0" distL="0" distR="0" wp14:anchorId="63B3C4FB" wp14:editId="076E4A61">
            <wp:extent cx="2294128" cy="459232"/>
            <wp:effectExtent l="0" t="0" r="0" b="0"/>
            <wp:docPr id="1348964445" name="Picture 1348964445" descr="{&quot;mathml&quot;:&quot;&lt;math style=\&quot;font-family:stix;font-size:12px;\&quot; xmlns=\&quot;http://www.w3.org/1998/Math/MathML\&quot;&gt;&lt;msub&gt;&lt;mi&gt;V&lt;/mi&gt;&lt;mrow&gt;&lt;mi&gt;o&lt;/mi&gt;&lt;mi&gt;u&lt;/mi&gt;&lt;mi&gt;t&lt;/mi&gt;&lt;/mrow&gt;&lt;/msub&gt;&lt;mo&gt;=&lt;/mo&gt;&lt;mfrac&gt;&lt;msub&gt;&lt;mi&gt;R&lt;/mi&gt;&lt;mn&gt;12&lt;/mn&gt;&lt;/msub&gt;&lt;mrow&gt;&lt;msub&gt;&lt;mi&gt;R&lt;/mi&gt;&lt;mn&gt;12&lt;/mn&gt;&lt;/msub&gt;&lt;mo&gt;+&lt;/mo&gt;&lt;mi&gt;&amp;#x3B1;&lt;/mi&gt;&lt;msub&gt;&lt;mi&gt;P&lt;/mi&gt;&lt;mn&gt;2&lt;/mn&gt;&lt;/msub&gt;&lt;mo&gt;+&lt;/mo&gt;&lt;msub&gt;&lt;mi&gt;R&lt;/mi&gt;&lt;mn&gt;14&lt;/mn&gt;&lt;/msub&gt;&lt;/mrow&gt;&lt;/mfrac&gt;&lt;mo&gt;&amp;#xD7;&lt;/mo&gt;&lt;msub&gt;&lt;mi&gt;V&lt;/mi&gt;&lt;mrow&gt;&lt;mi&gt;C&lt;/mi&gt;&lt;mi&gt;C&lt;/mi&gt;&lt;/mrow&gt;&lt;/msub&gt;&lt;mo&gt;&amp;#xA0;&lt;/mo&gt;&lt;mfenced&gt;&lt;mn&gt;12&lt;/mn&gt;&lt;/mfenced&gt;&lt;/math&gt;&quot;,&quot;origin&quot;:&quot;MathType Legacy&quot;,&quot;version&quot;:&quot;v3.18.0&quot;}" title="V subscript o u t end subscript equals fraction numerator R subscript 12 over denominator R subscript 12 plus alpha P subscript 2 plus R subscript 14 end fraction cross times V subscript C C end subscript space open parentheses 12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&gt;V&lt;/mi&gt;&lt;mrow&gt;&lt;mi&gt;o&lt;/mi&gt;&lt;mi&gt;u&lt;/mi&gt;&lt;mi&gt;t&lt;/mi&gt;&lt;/mrow&gt;&lt;/msub&gt;&lt;mo&gt;=&lt;/mo&gt;&lt;mfrac&gt;&lt;msub&gt;&lt;mi&gt;R&lt;/mi&gt;&lt;mn&gt;12&lt;/mn&gt;&lt;/msub&gt;&lt;mrow&gt;&lt;msub&gt;&lt;mi&gt;R&lt;/mi&gt;&lt;mn&gt;12&lt;/mn&gt;&lt;/msub&gt;&lt;mo&gt;+&lt;/mo&gt;&lt;mi&gt;&amp;#x3B1;&lt;/mi&gt;&lt;msub&gt;&lt;mi&gt;P&lt;/mi&gt;&lt;mn&gt;2&lt;/mn&gt;&lt;/msub&gt;&lt;mo&gt;+&lt;/mo&gt;&lt;msub&gt;&lt;mi&gt;R&lt;/mi&gt;&lt;mn&gt;14&lt;/mn&gt;&lt;/msub&gt;&lt;/mrow&gt;&lt;/mfrac&gt;&lt;mo&gt;&amp;#xD7;&lt;/mo&gt;&lt;msub&gt;&lt;mi&gt;V&lt;/mi&gt;&lt;mrow&gt;&lt;mi&gt;C&lt;/mi&gt;&lt;mi&gt;C&lt;/mi&gt;&lt;/mrow&gt;&lt;/msub&gt;&lt;mo&gt;&amp;#xA0;&lt;/mo&gt;&lt;mfenced&gt;&lt;mn&gt;12&lt;/mn&gt;&lt;/mfenced&gt;&lt;/math&gt;&quot;,&quot;origin&quot;:&quot;MathType Legacy&quot;,&quot;version&quot;:&quot;v3.18.0&quot;}" title="V subscript o u t end subscript equals fraction numerator R subscript 12 over denominator R subscript 12 plus alpha P subscript 2 plus R subscript 14 end fraction cross times V subscript C C end subscript space open parentheses 12 close parentheses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128" cy="45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5B42" w14:textId="77777777" w:rsidR="003044FB" w:rsidRPr="00C8588E" w:rsidRDefault="003044FB" w:rsidP="003044FB">
      <w:pPr>
        <w:ind w:left="72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264C8D93" w14:textId="04E6041D" w:rsidR="003044FB" w:rsidRPr="00AF02C7" w:rsidRDefault="003044FB" w:rsidP="004F156A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Dac</w:t>
      </w:r>
      <w:r w:rsidR="00AF02C7" w:rsidRP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Pr="00AF02C7">
        <w:rPr>
          <w:rFonts w:ascii="Times New Roman" w:hAnsi="Times New Roman" w:cs="Times New Roman"/>
          <w:color w:val="C00000"/>
          <w:sz w:val="24"/>
          <w:szCs w:val="24"/>
          <w:lang w:val="ro-RO"/>
        </w:rPr>
        <w:t>α=1</w:t>
      </w:r>
      <w:r w:rsidRP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:</w:t>
      </w:r>
    </w:p>
    <w:p w14:paraId="04F684D5" w14:textId="77777777" w:rsidR="004F156A" w:rsidRPr="00C8588E" w:rsidRDefault="004F156A" w:rsidP="004F156A">
      <w:pPr>
        <w:ind w:left="72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4A4EDD3D" w14:textId="5088DED6" w:rsidR="003044FB" w:rsidRDefault="00884386" w:rsidP="004F156A">
      <w:pPr>
        <w:ind w:left="144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41"/>
        </w:rPr>
        <w:drawing>
          <wp:inline distT="0" distB="0" distL="0" distR="0" wp14:anchorId="2DD99D45" wp14:editId="36E66768">
            <wp:extent cx="1983232" cy="459232"/>
            <wp:effectExtent l="0" t="0" r="0" b="0"/>
            <wp:docPr id="772887739" name="Picture 772887739" descr="{&quot;mathml&quot;:&quot;&lt;math style=\&quot;font-family:stix;font-size:12px;\&quot; xmlns=\&quot;http://www.w3.org/1998/Math/MathML\&quot;&gt;&lt;msub&gt;&lt;mi mathcolor=\&quot;#191919\&quot;&gt;V&lt;/mi&gt;&lt;mrow mathcolor=\&quot;#191919\&quot;&gt;&lt;mi&gt;o&lt;/mi&gt;&lt;mi&gt;u&lt;/mi&gt;&lt;msub&gt;&lt;mi&gt;t&lt;/mi&gt;&lt;mrow&gt;&lt;mi&gt;m&lt;/mi&gt;&lt;mi&gt;i&lt;/mi&gt;&lt;mi&gt;n&lt;/mi&gt;&lt;/mrow&gt;&lt;/msub&gt;&lt;/mrow&gt;&lt;/msub&gt;&lt;mo mathcolor=\&quot;#191919\&quot;&gt;=&lt;/mo&gt;&lt;mfrac mathcolor=\&quot;#191919\&quot;&gt;&lt;msub&gt;&lt;mi&gt;R&lt;/mi&gt;&lt;mn&gt;12&lt;/mn&gt;&lt;/msub&gt;&lt;mrow&gt;&lt;msub&gt;&lt;mi&gt;R&lt;/mi&gt;&lt;mn&gt;12&lt;/mn&gt;&lt;/msub&gt;&lt;mo&gt;+&lt;/mo&gt;&lt;msub&gt;&lt;mi&gt;P&lt;/mi&gt;&lt;mn&gt;2&lt;/mn&gt;&lt;/msub&gt;&lt;mo&gt;+&lt;/mo&gt;&lt;msub&gt;&lt;mi&gt;R&lt;/mi&gt;&lt;mn&gt;14&lt;/mn&gt;&lt;/msub&gt;&lt;/mrow&gt;&lt;/mfrac&gt;&lt;mo mathcolor=\&quot;#191919\&quot;&gt;&amp;#xD7;&lt;/mo&gt;&lt;msub&gt;&lt;mi mathcolor=\&quot;#191919\&quot;&gt;V&lt;/mi&gt;&lt;mrow mathcolor=\&quot;#191919\&quot;&gt;&lt;mi&gt;C&lt;/mi&gt;&lt;mi&gt;C&lt;/mi&gt;&lt;/mrow&gt;&lt;/msub&gt;&lt;/math&gt;&quot;,&quot;origin&quot;:&quot;MathType Legacy&quot;,&quot;version&quot;:&quot;v3.18.0&quot;}" title="V subscript o u t subscript m i n end subscript end subscript equals fraction numerator R subscript 12 over denominator R subscript 12 plus P subscript 2 plus R subscript 14 end fraction cross times V subscript C C end sub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 mathcolor=\&quot;#191919\&quot;&gt;V&lt;/mi&gt;&lt;mrow mathcolor=\&quot;#191919\&quot;&gt;&lt;mi&gt;o&lt;/mi&gt;&lt;mi&gt;u&lt;/mi&gt;&lt;msub&gt;&lt;mi&gt;t&lt;/mi&gt;&lt;mrow&gt;&lt;mi&gt;m&lt;/mi&gt;&lt;mi&gt;i&lt;/mi&gt;&lt;mi&gt;n&lt;/mi&gt;&lt;/mrow&gt;&lt;/msub&gt;&lt;/mrow&gt;&lt;/msub&gt;&lt;mo mathcolor=\&quot;#191919\&quot;&gt;=&lt;/mo&gt;&lt;mfrac mathcolor=\&quot;#191919\&quot;&gt;&lt;msub&gt;&lt;mi&gt;R&lt;/mi&gt;&lt;mn&gt;12&lt;/mn&gt;&lt;/msub&gt;&lt;mrow&gt;&lt;msub&gt;&lt;mi&gt;R&lt;/mi&gt;&lt;mn&gt;12&lt;/mn&gt;&lt;/msub&gt;&lt;mo&gt;+&lt;/mo&gt;&lt;msub&gt;&lt;mi&gt;P&lt;/mi&gt;&lt;mn&gt;2&lt;/mn&gt;&lt;/msub&gt;&lt;mo&gt;+&lt;/mo&gt;&lt;msub&gt;&lt;mi&gt;R&lt;/mi&gt;&lt;mn&gt;14&lt;/mn&gt;&lt;/msub&gt;&lt;/mrow&gt;&lt;/mfrac&gt;&lt;mo mathcolor=\&quot;#191919\&quot;&gt;&amp;#xD7;&lt;/mo&gt;&lt;msub&gt;&lt;mi mathcolor=\&quot;#191919\&quot;&gt;V&lt;/mi&gt;&lt;mrow mathcolor=\&quot;#191919\&quot;&gt;&lt;mi&gt;C&lt;/mi&gt;&lt;mi&gt;C&lt;/mi&gt;&lt;/mrow&gt;&lt;/msub&gt;&lt;/math&gt;&quot;,&quot;origin&quot;:&quot;MathType Legacy&quot;,&quot;version&quot;:&quot;v3.18.0&quot;}" title="V subscript o u t subscript m i n end subscript end subscript equals fraction numerator R subscript 12 over denominator R subscript 12 plus P subscript 2 plus R subscript 14 end fraction cross times V subscript C C end subscript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232" cy="45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01E0" w14:textId="77777777" w:rsidR="004F156A" w:rsidRDefault="004F156A" w:rsidP="004F156A">
      <w:pPr>
        <w:ind w:left="144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6028A6E" w14:textId="296D92E3" w:rsidR="004F156A" w:rsidRPr="00884386" w:rsidRDefault="004F156A" w:rsidP="00AF02C7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884386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Alegem </w:t>
      </w:r>
      <w:r w:rsidRPr="00884386">
        <w:rPr>
          <w:rFonts w:ascii="Times New Roman" w:hAnsi="Times New Roman" w:cs="Times New Roman"/>
          <w:color w:val="C00000"/>
          <w:sz w:val="24"/>
          <w:szCs w:val="24"/>
          <w:lang w:val="ro-RO"/>
        </w:rPr>
        <w:t>P</w:t>
      </w:r>
      <w:r w:rsidRPr="00884386">
        <w:rPr>
          <w:rFonts w:ascii="Times New Roman" w:hAnsi="Times New Roman" w:cs="Times New Roman"/>
          <w:color w:val="C00000"/>
          <w:sz w:val="24"/>
          <w:szCs w:val="24"/>
          <w:vertAlign w:val="subscript"/>
          <w:lang w:val="ro-RO"/>
        </w:rPr>
        <w:t>2</w:t>
      </w:r>
      <w:r w:rsidRPr="00884386">
        <w:rPr>
          <w:rFonts w:ascii="Times New Roman" w:hAnsi="Times New Roman" w:cs="Times New Roman"/>
          <w:color w:val="C00000"/>
          <w:sz w:val="24"/>
          <w:szCs w:val="24"/>
          <w:lang w:val="ro-RO"/>
        </w:rPr>
        <w:t>=10kΩ</w:t>
      </w:r>
    </w:p>
    <w:p w14:paraId="4D02B19B" w14:textId="77777777" w:rsidR="004F156A" w:rsidRDefault="004F156A" w:rsidP="004F156A">
      <w:pPr>
        <w:ind w:left="144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4592D15F" w14:textId="14EE4E45" w:rsidR="004F156A" w:rsidRPr="004F156A" w:rsidRDefault="00884386" w:rsidP="004F156A">
      <w:pPr>
        <w:ind w:left="144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41"/>
        </w:rPr>
        <w:drawing>
          <wp:inline distT="0" distB="0" distL="0" distR="0" wp14:anchorId="153D6BDC" wp14:editId="3CFFA840">
            <wp:extent cx="2074672" cy="1717040"/>
            <wp:effectExtent l="0" t="0" r="0" b="0"/>
            <wp:docPr id="150342262" name="Picture 150342262" descr="{&quot;mathml&quot;:&quot;&lt;math style=\&quot;font-family:stix;font-size:12px;\&quot; xmlns=\&quot;http://www.w3.org/1998/Math/MathML\&quot;&gt;&lt;msub&gt;&lt;mi mathcolor=\&quot;#191919\&quot;&gt;V&lt;/mi&gt;&lt;mrow mathcolor=\&quot;#191919\&quot;&gt;&lt;mi&gt;o&lt;/mi&gt;&lt;mi&gt;u&lt;/mi&gt;&lt;msub&gt;&lt;mi&gt;t&lt;/mi&gt;&lt;mrow&gt;&lt;mi&gt;m&lt;/mi&gt;&lt;mi&gt;i&lt;/mi&gt;&lt;mi&gt;n&lt;/mi&gt;&lt;/mrow&gt;&lt;/msub&gt;&lt;/mrow&gt;&lt;/msub&gt;&lt;mo mathcolor=\&quot;#191919\&quot;&gt;=&lt;/mo&gt;&lt;mfrac mathcolor=\&quot;#191919\&quot;&gt;&lt;msub&gt;&lt;mi&gt;R&lt;/mi&gt;&lt;mn&gt;12&lt;/mn&gt;&lt;/msub&gt;&lt;mrow&gt;&lt;msub&gt;&lt;mi&gt;R&lt;/mi&gt;&lt;mn&gt;12&lt;/mn&gt;&lt;/msub&gt;&lt;mo&gt;+&lt;/mo&gt;&lt;msub&gt;&lt;mi&gt;P&lt;/mi&gt;&lt;mn&gt;2&lt;/mn&gt;&lt;/msub&gt;&lt;mo&gt;+&lt;/mo&gt;&lt;msub&gt;&lt;mi&gt;R&lt;/mi&gt;&lt;mn&gt;14&lt;/mn&gt;&lt;/msub&gt;&lt;/mrow&gt;&lt;/mfrac&gt;&lt;mo mathcolor=\&quot;#191919\&quot;&gt;&amp;#xD7;&lt;/mo&gt;&lt;msub&gt;&lt;mi mathcolor=\&quot;#191919\&quot;&gt;V&lt;/mi&gt;&lt;mrow mathcolor=\&quot;#191919\&quot;&gt;&lt;mi&gt;C&lt;/mi&gt;&lt;mi&gt;C&lt;/mi&gt;&lt;/mrow&gt;&lt;/msub&gt;&lt;mspace linebreak=\&quot;newline\&quot;/&gt;&lt;mspace linebreak=\&quot;newline\&quot;/&gt;&lt;mfrac mathcolor=\&quot;#191919\&quot;&gt;&lt;msub&gt;&lt;mi&gt;R&lt;/mi&gt;&lt;mn&gt;12&lt;/mn&gt;&lt;/msub&gt;&lt;mrow&gt;&lt;msub&gt;&lt;mi&gt;R&lt;/mi&gt;&lt;mn&gt;12&lt;/mn&gt;&lt;/msub&gt;&lt;mo&gt;+&lt;/mo&gt;&lt;msub&gt;&lt;mi&gt;R&lt;/mi&gt;&lt;mn&gt;14&lt;/mn&gt;&lt;/msub&gt;&lt;mo&gt;+&lt;/mo&gt;&lt;mn&gt;10&lt;/mn&gt;&lt;mi&gt;k&lt;/mi&gt;&lt;mi&gt;&amp;#x3A9;&lt;/mi&gt;&lt;/mrow&gt;&lt;/mfrac&gt;&lt;mo mathcolor=\&quot;#191919\&quot;&gt;=&lt;/mo&gt;&lt;mfrac mathcolor=\&quot;#191919\&quot;&gt;&lt;mrow&gt;&lt;mn&gt;1&lt;/mn&gt;&lt;mo&gt;.&lt;/mo&gt;&lt;mn&gt;5&lt;/mn&gt;&lt;mi&gt;V&lt;/mi&gt;&lt;/mrow&gt;&lt;mrow&gt;&lt;mn&gt;15&lt;/mn&gt;&lt;mi&gt;V&lt;/mi&gt;&lt;/mrow&gt;&lt;/mfrac&gt;&lt;mo mathcolor=\&quot;#191919\&quot;&gt;=&lt;/mo&gt;&lt;mn mathcolor=\&quot;#191919\&quot;&gt;0&lt;/mn&gt;&lt;mo mathcolor=\&quot;#191919\&quot;&gt;.&lt;/mo&gt;&lt;mn mathcolor=\&quot;#191919\&quot;&gt;1&lt;/mn&gt;&lt;mspace linebreak=\&quot;newline\&quot;/&gt;&lt;mspace linebreak=\&quot;newline\&quot;/&gt;&lt;msub&gt;&lt;mi mathcolor=\&quot;#191919\&quot;&gt;R&lt;/mi&gt;&lt;mn mathcolor=\&quot;#191919\&quot;&gt;14&lt;/mn&gt;&lt;/msub&gt;&lt;mo mathcolor=\&quot;#191919\&quot;&gt;=&lt;/mo&gt;&lt;mn mathcolor=\&quot;#191919\&quot;&gt;9&lt;/mn&gt;&lt;msub&gt;&lt;mi mathcolor=\&quot;#191919\&quot;&gt;R&lt;/mi&gt;&lt;mn mathcolor=\&quot;#191919\&quot;&gt;12&lt;/mn&gt;&lt;/msub&gt;&lt;mo mathcolor=\&quot;#191919\&quot;&gt;-&lt;/mo&gt;&lt;mn mathcolor=\&quot;#191919\&quot;&gt;10&lt;/mn&gt;&lt;mi mathcolor=\&quot;#191919\&quot;&gt;k&lt;/mi&gt;&lt;mi mathcolor=\&quot;#191919\&quot;&gt;&amp;#x3A9;&lt;/mi&gt;&lt;mspace linebreak=\&quot;newline\&quot;/&gt;&lt;/math&gt;&quot;,&quot;origin&quot;:&quot;MathType Legacy&quot;,&quot;version&quot;:&quot;v3.18.0&quot;}" title="V subscript o u t subscript m i n end subscript end subscript equals fraction numerator R subscript 12 over denominator R subscript 12 plus P subscript 2 plus R subscript 14 end fraction cross times V subscript C C end subscript&#10;&#10;fraction numerator R subscript 12 over denominator R subscript 12 plus R subscript 14 plus 10 k capital omega end fraction equals fraction numerator 1.5 V over denominator 15 V end fraction equals 0.1&#10;&#10;R subscript 14 equals 9 R subscript 12 minus 10 k capital omega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i mathcolor=\&quot;#191919\&quot;&gt;V&lt;/mi&gt;&lt;mrow mathcolor=\&quot;#191919\&quot;&gt;&lt;mi&gt;o&lt;/mi&gt;&lt;mi&gt;u&lt;/mi&gt;&lt;msub&gt;&lt;mi&gt;t&lt;/mi&gt;&lt;mrow&gt;&lt;mi&gt;m&lt;/mi&gt;&lt;mi&gt;i&lt;/mi&gt;&lt;mi&gt;n&lt;/mi&gt;&lt;/mrow&gt;&lt;/msub&gt;&lt;/mrow&gt;&lt;/msub&gt;&lt;mo mathcolor=\&quot;#191919\&quot;&gt;=&lt;/mo&gt;&lt;mfrac mathcolor=\&quot;#191919\&quot;&gt;&lt;msub&gt;&lt;mi&gt;R&lt;/mi&gt;&lt;mn&gt;12&lt;/mn&gt;&lt;/msub&gt;&lt;mrow&gt;&lt;msub&gt;&lt;mi&gt;R&lt;/mi&gt;&lt;mn&gt;12&lt;/mn&gt;&lt;/msub&gt;&lt;mo&gt;+&lt;/mo&gt;&lt;msub&gt;&lt;mi&gt;P&lt;/mi&gt;&lt;mn&gt;2&lt;/mn&gt;&lt;/msub&gt;&lt;mo&gt;+&lt;/mo&gt;&lt;msub&gt;&lt;mi&gt;R&lt;/mi&gt;&lt;mn&gt;14&lt;/mn&gt;&lt;/msub&gt;&lt;/mrow&gt;&lt;/mfrac&gt;&lt;mo mathcolor=\&quot;#191919\&quot;&gt;&amp;#xD7;&lt;/mo&gt;&lt;msub&gt;&lt;mi mathcolor=\&quot;#191919\&quot;&gt;V&lt;/mi&gt;&lt;mrow mathcolor=\&quot;#191919\&quot;&gt;&lt;mi&gt;C&lt;/mi&gt;&lt;mi&gt;C&lt;/mi&gt;&lt;/mrow&gt;&lt;/msub&gt;&lt;mspace linebreak=\&quot;newline\&quot;/&gt;&lt;mspace linebreak=\&quot;newline\&quot;/&gt;&lt;mfrac mathcolor=\&quot;#191919\&quot;&gt;&lt;msub&gt;&lt;mi&gt;R&lt;/mi&gt;&lt;mn&gt;12&lt;/mn&gt;&lt;/msub&gt;&lt;mrow&gt;&lt;msub&gt;&lt;mi&gt;R&lt;/mi&gt;&lt;mn&gt;12&lt;/mn&gt;&lt;/msub&gt;&lt;mo&gt;+&lt;/mo&gt;&lt;msub&gt;&lt;mi&gt;R&lt;/mi&gt;&lt;mn&gt;14&lt;/mn&gt;&lt;/msub&gt;&lt;mo&gt;+&lt;/mo&gt;&lt;mn&gt;10&lt;/mn&gt;&lt;mi&gt;k&lt;/mi&gt;&lt;mi&gt;&amp;#x3A9;&lt;/mi&gt;&lt;/mrow&gt;&lt;/mfrac&gt;&lt;mo mathcolor=\&quot;#191919\&quot;&gt;=&lt;/mo&gt;&lt;mfrac mathcolor=\&quot;#191919\&quot;&gt;&lt;mrow&gt;&lt;mn&gt;1&lt;/mn&gt;&lt;mo&gt;.&lt;/mo&gt;&lt;mn&gt;5&lt;/mn&gt;&lt;mi&gt;V&lt;/mi&gt;&lt;/mrow&gt;&lt;mrow&gt;&lt;mn&gt;15&lt;/mn&gt;&lt;mi&gt;V&lt;/mi&gt;&lt;/mrow&gt;&lt;/mfrac&gt;&lt;mo mathcolor=\&quot;#191919\&quot;&gt;=&lt;/mo&gt;&lt;mn mathcolor=\&quot;#191919\&quot;&gt;0&lt;/mn&gt;&lt;mo mathcolor=\&quot;#191919\&quot;&gt;.&lt;/mo&gt;&lt;mn mathcolor=\&quot;#191919\&quot;&gt;1&lt;/mn&gt;&lt;mspace linebreak=\&quot;newline\&quot;/&gt;&lt;mspace linebreak=\&quot;newline\&quot;/&gt;&lt;msub&gt;&lt;mi mathcolor=\&quot;#191919\&quot;&gt;R&lt;/mi&gt;&lt;mn mathcolor=\&quot;#191919\&quot;&gt;14&lt;/mn&gt;&lt;/msub&gt;&lt;mo mathcolor=\&quot;#191919\&quot;&gt;=&lt;/mo&gt;&lt;mn mathcolor=\&quot;#191919\&quot;&gt;9&lt;/mn&gt;&lt;msub&gt;&lt;mi mathcolor=\&quot;#191919\&quot;&gt;R&lt;/mi&gt;&lt;mn mathcolor=\&quot;#191919\&quot;&gt;12&lt;/mn&gt;&lt;/msub&gt;&lt;mo mathcolor=\&quot;#191919\&quot;&gt;-&lt;/mo&gt;&lt;mn mathcolor=\&quot;#191919\&quot;&gt;10&lt;/mn&gt;&lt;mi mathcolor=\&quot;#191919\&quot;&gt;k&lt;/mi&gt;&lt;mi mathcolor=\&quot;#191919\&quot;&gt;&amp;#x3A9;&lt;/mi&gt;&lt;mspace linebreak=\&quot;newline\&quot;/&gt;&lt;/math&gt;&quot;,&quot;origin&quot;:&quot;MathType Legacy&quot;,&quot;version&quot;:&quot;v3.18.0&quot;}" title="V subscript o u t subscript m i n end subscript end subscript equals fraction numerator R subscript 12 over denominator R subscript 12 plus P subscript 2 plus R subscript 14 end fraction cross times V subscript C C end subscript&#10;&#10;fraction numerator R subscript 12 over denominator R subscript 12 plus R subscript 14 plus 10 k capital omega end fraction equals fraction numerator 1.5 V over denominator 15 V end fraction equals 0.1&#10;&#10;R subscript 14 equals 9 R subscript 12 minus 10 k capital omega&#10;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4672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8B54" w14:textId="77777777" w:rsidR="003044FB" w:rsidRPr="00C8588E" w:rsidRDefault="003044FB" w:rsidP="003044FB">
      <w:pPr>
        <w:ind w:left="72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73BAF61" w14:textId="77777777" w:rsidR="00884386" w:rsidRDefault="00884386" w:rsidP="007708E5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58DB65A6" w14:textId="55A908F8" w:rsidR="003044FB" w:rsidRPr="00AF02C7" w:rsidRDefault="003044FB" w:rsidP="003044FB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Dac</w:t>
      </w:r>
      <w:r w:rsidR="00AF02C7" w:rsidRP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Pr="00AF02C7">
        <w:rPr>
          <w:rFonts w:ascii="Times New Roman" w:hAnsi="Times New Roman" w:cs="Times New Roman"/>
          <w:color w:val="C00000"/>
          <w:sz w:val="24"/>
          <w:szCs w:val="24"/>
          <w:lang w:val="ro-RO"/>
        </w:rPr>
        <w:t>α=0</w:t>
      </w:r>
      <w:r w:rsidRP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:</w:t>
      </w:r>
    </w:p>
    <w:p w14:paraId="668E8925" w14:textId="77777777" w:rsidR="003044FB" w:rsidRPr="00C8588E" w:rsidRDefault="003044FB" w:rsidP="003044FB">
      <w:pPr>
        <w:ind w:left="72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61F56709" w14:textId="1BC8EF71" w:rsidR="00537F99" w:rsidRDefault="00EA18FE" w:rsidP="004F156A">
      <w:pPr>
        <w:ind w:left="144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noProof/>
          <w:position w:val="-41"/>
        </w:rPr>
        <w:drawing>
          <wp:inline distT="0" distB="0" distL="0" distR="0" wp14:anchorId="06968437" wp14:editId="3166CBCA">
            <wp:extent cx="2038096" cy="2403856"/>
            <wp:effectExtent l="0" t="0" r="0" b="0"/>
            <wp:docPr id="159528877" name="Picture 159528877" descr="{&quot;mathml&quot;:&quot;&lt;math style=\&quot;font-family:stix;font-size:12px;\&quot; xmlns=\&quot;http://www.w3.org/1998/Math/MathML\&quot;&gt;&lt;msub&gt;&lt;msub mathcolor=\&quot;#191919\&quot;&gt;&lt;mi&gt;V&lt;/mi&gt;&lt;mrow&gt;&lt;mi&gt;o&lt;/mi&gt;&lt;mi&gt;u&lt;/mi&gt;&lt;mi&gt;t&lt;/mi&gt;&lt;/mrow&gt;&lt;/msub&gt;&lt;mrow mathcolor=\&quot;#191919\&quot;&gt;&lt;mi&gt;m&lt;/mi&gt;&lt;mi&gt;a&lt;/mi&gt;&lt;mi&gt;x&lt;/mi&gt;&lt;/mrow&gt;&lt;/msub&gt;&lt;mo mathcolor=\&quot;#191919\&quot;&gt;=&lt;/mo&gt;&lt;mfrac mathcolor=\&quot;#191919\&quot;&gt;&lt;msub&gt;&lt;mi&gt;R&lt;/mi&gt;&lt;mn&gt;12&lt;/mn&gt;&lt;/msub&gt;&lt;mrow&gt;&lt;msub&gt;&lt;mi&gt;R&lt;/mi&gt;&lt;mn&gt;12&lt;/mn&gt;&lt;/msub&gt;&lt;mo&gt;+&lt;/mo&gt;&lt;msub&gt;&lt;mi&gt;R&lt;/mi&gt;&lt;mn&gt;14&lt;/mn&gt;&lt;/msub&gt;&lt;/mrow&gt;&lt;/mfrac&gt;&lt;mo mathcolor=\&quot;#191919\&quot;&gt;&amp;#xD7;&lt;/mo&gt;&lt;msub&gt;&lt;mi mathcolor=\&quot;#191919\&quot;&gt;V&lt;/mi&gt;&lt;mrow mathcolor=\&quot;#191919\&quot;&gt;&lt;mi&gt;C&lt;/mi&gt;&lt;mi&gt;C&lt;/mi&gt;&lt;/mrow&gt;&lt;/msub&gt;&lt;mspace linebreak=\&quot;newline\&quot;/&gt;&lt;mspace linebreak=\&quot;newline\&quot;/&gt;&lt;mfrac mathcolor=\&quot;#191919\&quot;&gt;&lt;msub&gt;&lt;mi&gt;R&lt;/mi&gt;&lt;mn&gt;12&lt;/mn&gt;&lt;/msub&gt;&lt;mrow&gt;&lt;mn&gt;10&lt;/mn&gt;&lt;msub&gt;&lt;mi&gt;R&lt;/mi&gt;&lt;mn&gt;12&lt;/mn&gt;&lt;/msub&gt;&lt;mo&gt;-&lt;/mo&gt;&lt;mn&gt;10&lt;/mn&gt;&lt;mi&gt;k&lt;/mi&gt;&lt;mi&gt;&amp;#x3A9;&lt;/mi&gt;&lt;/mrow&gt;&lt;/mfrac&gt;&lt;mo mathcolor=\&quot;#191919\&quot;&gt;&amp;#xD7;&lt;/mo&gt;&lt;mn mathcolor=\&quot;#191919\&quot;&gt;15&lt;/mn&gt;&lt;mi mathcolor=\&quot;#191919\&quot;&gt;V&lt;/mi&gt;&lt;mo mathcolor=\&quot;#191919\&quot;&gt;=&lt;/mo&gt;&lt;mn mathcolor=\&quot;#191919\&quot;&gt;7&lt;/mn&gt;&lt;mi mathcolor=\&quot;#191919\&quot;&gt;V&lt;/mi&gt;&lt;mspace linebreak=\&quot;newline\&quot;/&gt;&lt;mspace linebreak=\&quot;newline\&quot;/&gt;&lt;msub&gt;&lt;mi mathcolor=\&quot;#7F0000\&quot;&gt;R&lt;/mi&gt;&lt;mn mathcolor=\&quot;#7F0000\&quot;&gt;12&lt;/mn&gt;&lt;/msub&gt;&lt;mo mathcolor=\&quot;#7F0000\&quot;&gt;=&lt;/mo&gt;&lt;mfrac mathcolor=\&quot;#7F0000\&quot;&gt;&lt;mrow&gt;&lt;mn&gt;70&lt;/mn&gt;&lt;mi&gt;k&lt;/mi&gt;&lt;mi&gt;&amp;#x3A9;&lt;/mi&gt;&lt;/mrow&gt;&lt;mn&gt;55&lt;/mn&gt;&lt;/mfrac&gt;&lt;mo mathcolor=\&quot;#7F0000\&quot;&gt;=&lt;/mo&gt;&lt;mn mathcolor=\&quot;#7F0000\&quot;&gt;1&lt;/mn&gt;&lt;mo mathcolor=\&quot;#7F0000\&quot;&gt;.&lt;/mo&gt;&lt;mn mathcolor=\&quot;#7F0000\&quot;&gt;2&lt;/mn&gt;&lt;mi mathcolor=\&quot;#7F0000\&quot;&gt;k&lt;/mi&gt;&lt;mi mathcolor=\&quot;#7F0000\&quot;&gt;&amp;#x3A9;&lt;/mi&gt;&lt;mspace linebreak=\&quot;newline\&quot;/&gt;&lt;mspace linebreak=\&quot;newline\&quot;/&gt;&lt;msub&gt;&lt;mi mathcolor=\&quot;#7F0000\&quot;&gt;R&lt;/mi&gt;&lt;mn mathcolor=\&quot;#7F0000\&quot;&gt;14&lt;/mn&gt;&lt;/msub&gt;&lt;mo mathcolor=\&quot;#7F0000\&quot;&gt;=&lt;/mo&gt;&lt;mn mathcolor=\&quot;#7F0000\&quot;&gt;9&lt;/mn&gt;&lt;mo mathcolor=\&quot;#7F0000\&quot;&gt;&amp;#xD7;&lt;/mo&gt;&lt;mn mathcolor=\&quot;#7F0000\&quot;&gt;1&lt;/mn&gt;&lt;mo mathcolor=\&quot;#7F0000\&quot;&gt;.&lt;/mo&gt;&lt;mn mathcolor=\&quot;#7F0000\&quot;&gt;2&lt;/mn&gt;&lt;mi mathcolor=\&quot;#7F0000\&quot;&gt;k&lt;/mi&gt;&lt;mi mathcolor=\&quot;#7F0000\&quot;&gt;&amp;#x3A9;&lt;/mi&gt;&lt;mo mathcolor=\&quot;#7F0000\&quot;&gt;-&lt;/mo&gt;&lt;mn mathcolor=\&quot;#7F0000\&quot;&gt;10&lt;/mn&gt;&lt;mi mathcolor=\&quot;#7F0000\&quot;&gt;k&lt;/mi&gt;&lt;mi mathcolor=\&quot;#7F0000\&quot;&gt;&amp;#x3A9;&lt;/mi&gt;&lt;mo mathcolor=\&quot;#7F0000\&quot;&gt;=&lt;/mo&gt;&lt;mn mathcolor=\&quot;#7F0000\&quot;&gt;1&lt;/mn&gt;&lt;mo mathcolor=\&quot;#7F0000\&quot;&gt;.&lt;/mo&gt;&lt;mn mathcolor=\&quot;#7F0000\&quot;&gt;2&lt;/mn&gt;&lt;mi mathcolor=\&quot;#7F0000\&quot;&gt;k&lt;/mi&gt;&lt;mi mathcolor=\&quot;#7F0000\&quot;&gt;&amp;#x3A9;&lt;/mi&gt;&lt;/math&gt;&quot;,&quot;origin&quot;:&quot;MathType Legacy&quot;,&quot;version&quot;:&quot;v3.18.0&quot;}" title="V subscript o u t end subscript subscript m a x end subscript equals fraction numerator R subscript 12 over denominator R subscript 12 plus R subscript 14 end fraction cross times V subscript C C end subscript&#10;&#10;fraction numerator R subscript 12 over denominator 10 R subscript 12 minus 10 k capital omega end fraction cross times 15 V equals 7 V&#10;&#10;R subscript 12 equals fraction numerator 70 k capital omega over denominator 55 end fraction equals 1.2 k capital omega&#10;&#10;R subscript 14 equals 9 cross times 1.2 k capital omega minus 10 k capital omega equals 1.2 k capital ome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2px;\&quot; xmlns=\&quot;http://www.w3.org/1998/Math/MathML\&quot;&gt;&lt;msub&gt;&lt;msub mathcolor=\&quot;#191919\&quot;&gt;&lt;mi&gt;V&lt;/mi&gt;&lt;mrow&gt;&lt;mi&gt;o&lt;/mi&gt;&lt;mi&gt;u&lt;/mi&gt;&lt;mi&gt;t&lt;/mi&gt;&lt;/mrow&gt;&lt;/msub&gt;&lt;mrow mathcolor=\&quot;#191919\&quot;&gt;&lt;mi&gt;m&lt;/mi&gt;&lt;mi&gt;a&lt;/mi&gt;&lt;mi&gt;x&lt;/mi&gt;&lt;/mrow&gt;&lt;/msub&gt;&lt;mo mathcolor=\&quot;#191919\&quot;&gt;=&lt;/mo&gt;&lt;mfrac mathcolor=\&quot;#191919\&quot;&gt;&lt;msub&gt;&lt;mi&gt;R&lt;/mi&gt;&lt;mn&gt;12&lt;/mn&gt;&lt;/msub&gt;&lt;mrow&gt;&lt;msub&gt;&lt;mi&gt;R&lt;/mi&gt;&lt;mn&gt;12&lt;/mn&gt;&lt;/msub&gt;&lt;mo&gt;+&lt;/mo&gt;&lt;msub&gt;&lt;mi&gt;R&lt;/mi&gt;&lt;mn&gt;14&lt;/mn&gt;&lt;/msub&gt;&lt;/mrow&gt;&lt;/mfrac&gt;&lt;mo mathcolor=\&quot;#191919\&quot;&gt;&amp;#xD7;&lt;/mo&gt;&lt;msub&gt;&lt;mi mathcolor=\&quot;#191919\&quot;&gt;V&lt;/mi&gt;&lt;mrow mathcolor=\&quot;#191919\&quot;&gt;&lt;mi&gt;C&lt;/mi&gt;&lt;mi&gt;C&lt;/mi&gt;&lt;/mrow&gt;&lt;/msub&gt;&lt;mspace linebreak=\&quot;newline\&quot;/&gt;&lt;mspace linebreak=\&quot;newline\&quot;/&gt;&lt;mfrac mathcolor=\&quot;#191919\&quot;&gt;&lt;msub&gt;&lt;mi&gt;R&lt;/mi&gt;&lt;mn&gt;12&lt;/mn&gt;&lt;/msub&gt;&lt;mrow&gt;&lt;mn&gt;10&lt;/mn&gt;&lt;msub&gt;&lt;mi&gt;R&lt;/mi&gt;&lt;mn&gt;12&lt;/mn&gt;&lt;/msub&gt;&lt;mo&gt;-&lt;/mo&gt;&lt;mn&gt;10&lt;/mn&gt;&lt;mi&gt;k&lt;/mi&gt;&lt;mi&gt;&amp;#x3A9;&lt;/mi&gt;&lt;/mrow&gt;&lt;/mfrac&gt;&lt;mo mathcolor=\&quot;#191919\&quot;&gt;&amp;#xD7;&lt;/mo&gt;&lt;mn mathcolor=\&quot;#191919\&quot;&gt;15&lt;/mn&gt;&lt;mi mathcolor=\&quot;#191919\&quot;&gt;V&lt;/mi&gt;&lt;mo mathcolor=\&quot;#191919\&quot;&gt;=&lt;/mo&gt;&lt;mn mathcolor=\&quot;#191919\&quot;&gt;7&lt;/mn&gt;&lt;mi mathcolor=\&quot;#191919\&quot;&gt;V&lt;/mi&gt;&lt;mspace linebreak=\&quot;newline\&quot;/&gt;&lt;mspace linebreak=\&quot;newline\&quot;/&gt;&lt;msub&gt;&lt;mi mathcolor=\&quot;#7F0000\&quot;&gt;R&lt;/mi&gt;&lt;mn mathcolor=\&quot;#7F0000\&quot;&gt;12&lt;/mn&gt;&lt;/msub&gt;&lt;mo mathcolor=\&quot;#7F0000\&quot;&gt;=&lt;/mo&gt;&lt;mfrac mathcolor=\&quot;#7F0000\&quot;&gt;&lt;mrow&gt;&lt;mn&gt;70&lt;/mn&gt;&lt;mi&gt;k&lt;/mi&gt;&lt;mi&gt;&amp;#x3A9;&lt;/mi&gt;&lt;/mrow&gt;&lt;mn&gt;55&lt;/mn&gt;&lt;/mfrac&gt;&lt;mo mathcolor=\&quot;#7F0000\&quot;&gt;=&lt;/mo&gt;&lt;mn mathcolor=\&quot;#7F0000\&quot;&gt;1&lt;/mn&gt;&lt;mo mathcolor=\&quot;#7F0000\&quot;&gt;.&lt;/mo&gt;&lt;mn mathcolor=\&quot;#7F0000\&quot;&gt;2&lt;/mn&gt;&lt;mi mathcolor=\&quot;#7F0000\&quot;&gt;k&lt;/mi&gt;&lt;mi mathcolor=\&quot;#7F0000\&quot;&gt;&amp;#x3A9;&lt;/mi&gt;&lt;mspace linebreak=\&quot;newline\&quot;/&gt;&lt;mspace linebreak=\&quot;newline\&quot;/&gt;&lt;msub&gt;&lt;mi mathcolor=\&quot;#7F0000\&quot;&gt;R&lt;/mi&gt;&lt;mn mathcolor=\&quot;#7F0000\&quot;&gt;14&lt;/mn&gt;&lt;/msub&gt;&lt;mo mathcolor=\&quot;#7F0000\&quot;&gt;=&lt;/mo&gt;&lt;mn mathcolor=\&quot;#7F0000\&quot;&gt;9&lt;/mn&gt;&lt;mo mathcolor=\&quot;#7F0000\&quot;&gt;&amp;#xD7;&lt;/mo&gt;&lt;mn mathcolor=\&quot;#7F0000\&quot;&gt;1&lt;/mn&gt;&lt;mo mathcolor=\&quot;#7F0000\&quot;&gt;.&lt;/mo&gt;&lt;mn mathcolor=\&quot;#7F0000\&quot;&gt;2&lt;/mn&gt;&lt;mi mathcolor=\&quot;#7F0000\&quot;&gt;k&lt;/mi&gt;&lt;mi mathcolor=\&quot;#7F0000\&quot;&gt;&amp;#x3A9;&lt;/mi&gt;&lt;mo mathcolor=\&quot;#7F0000\&quot;&gt;-&lt;/mo&gt;&lt;mn mathcolor=\&quot;#7F0000\&quot;&gt;10&lt;/mn&gt;&lt;mi mathcolor=\&quot;#7F0000\&quot;&gt;k&lt;/mi&gt;&lt;mi mathcolor=\&quot;#7F0000\&quot;&gt;&amp;#x3A9;&lt;/mi&gt;&lt;mo mathcolor=\&quot;#7F0000\&quot;&gt;=&lt;/mo&gt;&lt;mn mathcolor=\&quot;#7F0000\&quot;&gt;1&lt;/mn&gt;&lt;mo mathcolor=\&quot;#7F0000\&quot;&gt;.&lt;/mo&gt;&lt;mn mathcolor=\&quot;#7F0000\&quot;&gt;2&lt;/mn&gt;&lt;mi mathcolor=\&quot;#7F0000\&quot;&gt;k&lt;/mi&gt;&lt;mi mathcolor=\&quot;#7F0000\&quot;&gt;&amp;#x3A9;&lt;/mi&gt;&lt;/math&gt;&quot;,&quot;origin&quot;:&quot;MathType Legacy&quot;,&quot;version&quot;:&quot;v3.18.0&quot;}" title="V subscript o u t end subscript subscript m a x end subscript equals fraction numerator R subscript 12 over denominator R subscript 12 plus R subscript 14 end fraction cross times V subscript C C end subscript&#10;&#10;fraction numerator R subscript 12 over denominator 10 R subscript 12 minus 10 k capital omega end fraction cross times 15 V equals 7 V&#10;&#10;R subscript 12 equals fraction numerator 70 k capital omega over denominator 55 end fraction equals 1.2 k capital omega&#10;&#10;R subscript 14 equals 9 cross times 1.2 k capital omega minus 10 k capital omega equals 1.2 k capital omega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096" cy="240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ACFB" w14:textId="77777777" w:rsidR="004F156A" w:rsidRPr="00C8588E" w:rsidRDefault="004F156A" w:rsidP="004F156A">
      <w:pPr>
        <w:ind w:left="1440" w:firstLine="720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2C209B44" w14:textId="77777777" w:rsidR="00537F99" w:rsidRDefault="00537F99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5D95C37C" w14:textId="77777777" w:rsidR="004F156A" w:rsidRDefault="004F156A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2B21882" w14:textId="77777777" w:rsidR="004F156A" w:rsidRDefault="004F156A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5E2ADF65" w14:textId="77777777" w:rsidR="004F156A" w:rsidRDefault="004F156A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1EB2279C" w14:textId="77777777" w:rsidR="004F156A" w:rsidRDefault="004F156A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7271812A" w14:textId="77777777" w:rsidR="00884386" w:rsidRDefault="00884386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00695194" w14:textId="77777777" w:rsidR="00884386" w:rsidRDefault="00884386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277A28A1" w14:textId="77777777" w:rsidR="00884386" w:rsidRDefault="00884386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77B748FB" w14:textId="77777777" w:rsidR="00884386" w:rsidRDefault="00884386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378F69E6" w14:textId="77777777" w:rsidR="00974F69" w:rsidRDefault="00974F69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7C5B86AA" w14:textId="77777777" w:rsidR="00714B4C" w:rsidRDefault="00714B4C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7217B37E" w14:textId="77777777" w:rsidR="006E2227" w:rsidRPr="00C8588E" w:rsidRDefault="006E2227" w:rsidP="00537F99">
      <w:pPr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</w:p>
    <w:p w14:paraId="6BABFCE3" w14:textId="3FC0ECCB" w:rsidR="00537F99" w:rsidRDefault="00537F99" w:rsidP="00C8588E">
      <w:pPr>
        <w:pStyle w:val="ListParagraph"/>
        <w:numPr>
          <w:ilvl w:val="0"/>
          <w:numId w:val="1"/>
        </w:numPr>
        <w:spacing w:before="600" w:after="480"/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</w:pPr>
      <w:bookmarkStart w:id="5" w:name="_Hlk198392137"/>
      <w:r w:rsidRPr="00C8588E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Simul</w:t>
      </w:r>
      <w:r w:rsidR="00AF02C7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ă</w:t>
      </w:r>
      <w:r w:rsidRPr="00C8588E"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  <w:t>ri</w:t>
      </w:r>
    </w:p>
    <w:bookmarkEnd w:id="5"/>
    <w:p w14:paraId="60B2C096" w14:textId="77777777" w:rsidR="00BB5144" w:rsidRPr="00C8588E" w:rsidRDefault="00BB5144" w:rsidP="00BB5144">
      <w:pPr>
        <w:pStyle w:val="ListParagraph"/>
        <w:spacing w:before="600" w:after="480"/>
        <w:rPr>
          <w:rFonts w:ascii="Times New Roman" w:hAnsi="Times New Roman" w:cs="Times New Roman"/>
          <w:b/>
          <w:bCs/>
          <w:color w:val="C00000"/>
          <w:sz w:val="32"/>
          <w:szCs w:val="32"/>
          <w:lang w:val="ro-RO"/>
        </w:rPr>
      </w:pPr>
    </w:p>
    <w:p w14:paraId="1BBE2284" w14:textId="3AF60D6E" w:rsidR="00537F99" w:rsidRPr="00BB5144" w:rsidRDefault="009648C6" w:rsidP="00BB5144">
      <w:pPr>
        <w:pStyle w:val="ListParagraph"/>
        <w:numPr>
          <w:ilvl w:val="1"/>
          <w:numId w:val="1"/>
        </w:numPr>
        <w:spacing w:before="480" w:after="240"/>
        <w:ind w:left="1354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r w:rsidRPr="00BB5144">
        <w:rPr>
          <w:rFonts w:ascii="Times New Roman" w:hAnsi="Times New Roman" w:cs="Times New Roman"/>
          <w:b/>
          <w:bCs/>
          <w:noProof/>
          <w:sz w:val="28"/>
          <w:szCs w:val="28"/>
          <w:lang w:val="ro-RO"/>
        </w:rPr>
        <w:drawing>
          <wp:anchor distT="0" distB="0" distL="114300" distR="114300" simplePos="0" relativeHeight="251587584" behindDoc="0" locked="0" layoutInCell="1" allowOverlap="1" wp14:anchorId="2C3A0F10" wp14:editId="318C0859">
            <wp:simplePos x="0" y="0"/>
            <wp:positionH relativeFrom="column">
              <wp:posOffset>1753235</wp:posOffset>
            </wp:positionH>
            <wp:positionV relativeFrom="paragraph">
              <wp:posOffset>6302375</wp:posOffset>
            </wp:positionV>
            <wp:extent cx="2453640" cy="527685"/>
            <wp:effectExtent l="0" t="0" r="3810" b="5715"/>
            <wp:wrapTopAndBottom/>
            <wp:docPr id="20362451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45150" name="Picture 1" descr="A screenshot of a computer screen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5AF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DDB2050" wp14:editId="1F4A8D6E">
                <wp:simplePos x="0" y="0"/>
                <wp:positionH relativeFrom="column">
                  <wp:posOffset>3810</wp:posOffset>
                </wp:positionH>
                <wp:positionV relativeFrom="paragraph">
                  <wp:posOffset>3291205</wp:posOffset>
                </wp:positionV>
                <wp:extent cx="6120765" cy="635"/>
                <wp:effectExtent l="0" t="0" r="0" b="0"/>
                <wp:wrapTopAndBottom/>
                <wp:docPr id="17880115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8FED08" w14:textId="5F7C02F8" w:rsidR="005825AF" w:rsidRPr="005825AF" w:rsidRDefault="005825AF" w:rsidP="005825A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 w:rsidRPr="005825AF">
                              <w:rPr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5825AF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825AF">
                              <w:rPr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5825AF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E2227">
                              <w:rPr>
                                <w:noProof/>
                                <w:sz w:val="24"/>
                                <w:szCs w:val="24"/>
                              </w:rPr>
                              <w:t>7</w:t>
                            </w:r>
                            <w:r w:rsidRPr="005825AF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825AF">
                              <w:rPr>
                                <w:sz w:val="24"/>
                                <w:szCs w:val="24"/>
                              </w:rPr>
                              <w:t xml:space="preserve"> Fereastra de simulare-analiza tranzitorie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B2050" id="_x0000_s1030" type="#_x0000_t202" style="position:absolute;left:0;text-align:left;margin-left:.3pt;margin-top:259.15pt;width:481.95pt;height: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" stroked="f">
                <v:textbox style="mso-fit-shape-to-text:t" inset="0,0,0,0">
                  <w:txbxContent>
                    <w:p w14:paraId="4B8FED08" w14:textId="5F7C02F8" w:rsidR="005825AF" w:rsidRPr="005825AF" w:rsidRDefault="005825AF" w:rsidP="005825A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4"/>
                          <w:szCs w:val="24"/>
                          <w:lang w:val="ro-RO"/>
                        </w:rPr>
                      </w:pPr>
                      <w:r w:rsidRPr="005825AF">
                        <w:rPr>
                          <w:sz w:val="24"/>
                          <w:szCs w:val="24"/>
                        </w:rPr>
                        <w:t xml:space="preserve">Figura </w:t>
                      </w:r>
                      <w:r w:rsidRPr="005825AF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5825AF">
                        <w:rPr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5825AF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6E2227">
                        <w:rPr>
                          <w:noProof/>
                          <w:sz w:val="24"/>
                          <w:szCs w:val="24"/>
                        </w:rPr>
                        <w:t>7</w:t>
                      </w:r>
                      <w:r w:rsidRPr="005825AF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5825AF">
                        <w:rPr>
                          <w:sz w:val="24"/>
                          <w:szCs w:val="24"/>
                        </w:rPr>
                        <w:t xml:space="preserve"> Fereastra de simulare-analiza tranzitorie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E46A9" w:rsidRPr="00BB5144">
        <w:rPr>
          <w:rFonts w:ascii="Times New Roman" w:hAnsi="Times New Roman" w:cs="Times New Roman"/>
          <w:b/>
          <w:bCs/>
          <w:noProof/>
          <w:color w:val="C00000"/>
          <w:sz w:val="28"/>
          <w:szCs w:val="28"/>
          <w:lang w:val="ro-RO"/>
        </w:rPr>
        <w:drawing>
          <wp:anchor distT="0" distB="0" distL="114300" distR="114300" simplePos="0" relativeHeight="251531264" behindDoc="0" locked="0" layoutInCell="1" allowOverlap="1" wp14:anchorId="43CD264E" wp14:editId="12933865">
            <wp:simplePos x="0" y="0"/>
            <wp:positionH relativeFrom="column">
              <wp:posOffset>3810</wp:posOffset>
            </wp:positionH>
            <wp:positionV relativeFrom="paragraph">
              <wp:posOffset>513080</wp:posOffset>
            </wp:positionV>
            <wp:extent cx="6120765" cy="2720975"/>
            <wp:effectExtent l="0" t="0" r="0" b="3175"/>
            <wp:wrapTopAndBottom/>
            <wp:docPr id="1197202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02905" name="Picture 1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6" w:name="_Hlk198392188"/>
      <w:r w:rsidR="009224A4"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Semnalul triunghi-dreptunghi</w:t>
      </w:r>
      <w:bookmarkEnd w:id="6"/>
      <w:r w:rsidR="00974F69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 xml:space="preserve"> </w:t>
      </w:r>
      <w:r w:rsidR="00AF02C7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î</w:t>
      </w:r>
      <w:r w:rsidR="00974F69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n timp</w:t>
      </w:r>
    </w:p>
    <w:p w14:paraId="2DD5619A" w14:textId="589C31BF" w:rsidR="009648C6" w:rsidRPr="00C8588E" w:rsidRDefault="005825AF" w:rsidP="009648C6">
      <w:pPr>
        <w:rPr>
          <w:rFonts w:ascii="Times New Roman" w:hAnsi="Times New Roman" w:cs="Times New Roman"/>
          <w:color w:val="C00000"/>
          <w:sz w:val="40"/>
          <w:szCs w:val="40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B2D56B5" wp14:editId="0A2087C3">
                <wp:simplePos x="0" y="0"/>
                <wp:positionH relativeFrom="column">
                  <wp:posOffset>3810</wp:posOffset>
                </wp:positionH>
                <wp:positionV relativeFrom="paragraph">
                  <wp:posOffset>5626100</wp:posOffset>
                </wp:positionV>
                <wp:extent cx="6120765" cy="635"/>
                <wp:effectExtent l="0" t="0" r="0" b="0"/>
                <wp:wrapTopAndBottom/>
                <wp:docPr id="9955396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D4B99A" w14:textId="020FD942" w:rsidR="005825AF" w:rsidRPr="005825AF" w:rsidRDefault="005825AF" w:rsidP="005825A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C00000"/>
                                <w:sz w:val="24"/>
                                <w:szCs w:val="24"/>
                                <w:lang w:val="ro-RO"/>
                              </w:rPr>
                            </w:pPr>
                            <w:r w:rsidRPr="005825AF">
                              <w:rPr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5825AF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5825AF">
                              <w:rPr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5825AF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E2227">
                              <w:rPr>
                                <w:noProof/>
                                <w:sz w:val="24"/>
                                <w:szCs w:val="24"/>
                              </w:rPr>
                              <w:t>8</w:t>
                            </w:r>
                            <w:r w:rsidRPr="005825AF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5825AF">
                              <w:rPr>
                                <w:sz w:val="24"/>
                                <w:szCs w:val="24"/>
                              </w:rPr>
                              <w:t xml:space="preserve"> Semnalul triunghi-dreptunghi în funcție de timp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D56B5" id="_x0000_s1031" type="#_x0000_t202" style="position:absolute;margin-left:.3pt;margin-top:443pt;width:481.95pt;height: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" stroked="f">
                <v:textbox style="mso-fit-shape-to-text:t" inset="0,0,0,0">
                  <w:txbxContent>
                    <w:p w14:paraId="2DD4B99A" w14:textId="020FD942" w:rsidR="005825AF" w:rsidRPr="005825AF" w:rsidRDefault="005825AF" w:rsidP="005825A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color w:val="C00000"/>
                          <w:sz w:val="24"/>
                          <w:szCs w:val="24"/>
                          <w:lang w:val="ro-RO"/>
                        </w:rPr>
                      </w:pPr>
                      <w:r w:rsidRPr="005825AF">
                        <w:rPr>
                          <w:sz w:val="24"/>
                          <w:szCs w:val="24"/>
                        </w:rPr>
                        <w:t xml:space="preserve">Figura </w:t>
                      </w:r>
                      <w:r w:rsidRPr="005825AF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5825AF">
                        <w:rPr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5825AF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6E2227">
                        <w:rPr>
                          <w:noProof/>
                          <w:sz w:val="24"/>
                          <w:szCs w:val="24"/>
                        </w:rPr>
                        <w:t>8</w:t>
                      </w:r>
                      <w:r w:rsidRPr="005825AF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5825AF">
                        <w:rPr>
                          <w:sz w:val="24"/>
                          <w:szCs w:val="24"/>
                        </w:rPr>
                        <w:t xml:space="preserve"> Semnalul triunghi-dreptunghi în funcție de timp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B5144" w:rsidRPr="00C8588E">
        <w:rPr>
          <w:rFonts w:ascii="Times New Roman" w:hAnsi="Times New Roman" w:cs="Times New Roman"/>
          <w:noProof/>
          <w:color w:val="C00000"/>
          <w:sz w:val="40"/>
          <w:szCs w:val="40"/>
          <w:lang w:val="ro-RO"/>
        </w:rPr>
        <w:drawing>
          <wp:anchor distT="0" distB="0" distL="114300" distR="114300" simplePos="0" relativeHeight="251542528" behindDoc="0" locked="0" layoutInCell="1" allowOverlap="1" wp14:anchorId="6C325B84" wp14:editId="34E734E9">
            <wp:simplePos x="0" y="0"/>
            <wp:positionH relativeFrom="column">
              <wp:posOffset>3810</wp:posOffset>
            </wp:positionH>
            <wp:positionV relativeFrom="paragraph">
              <wp:posOffset>3359150</wp:posOffset>
            </wp:positionV>
            <wp:extent cx="6120765" cy="2209800"/>
            <wp:effectExtent l="0" t="0" r="0" b="0"/>
            <wp:wrapTopAndBottom/>
            <wp:docPr id="568070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8EA1818" w14:textId="5AFB3B85" w:rsidR="009648C6" w:rsidRPr="00266903" w:rsidRDefault="009648C6" w:rsidP="00266903">
      <w:pPr>
        <w:rPr>
          <w:rFonts w:ascii="Times New Roman" w:hAnsi="Times New Roman" w:cs="Times New Roman"/>
          <w:color w:val="0D0D0D" w:themeColor="text1" w:themeTint="F2"/>
          <w:sz w:val="32"/>
          <w:szCs w:val="32"/>
          <w:lang w:val="ro-RO"/>
        </w:rPr>
      </w:pPr>
    </w:p>
    <w:p w14:paraId="7022A332" w14:textId="5836FA83" w:rsidR="009648C6" w:rsidRPr="00F314EE" w:rsidRDefault="00AF02C7" w:rsidP="009648C6">
      <w:pPr>
        <w:pStyle w:val="ListParagraph"/>
        <w:ind w:firstLine="720"/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Î</w:t>
      </w:r>
      <w:r w:rsidR="004E46A9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n graficul de mai sus am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reprezentat</w:t>
      </w:r>
      <w:r w:rsidR="004E46A9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semnalul dreptunghiular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ș</w:t>
      </w:r>
      <w:r w:rsidR="004E46A9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i semnalul triunghiular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î</w:t>
      </w:r>
      <w:r w:rsidR="004E46A9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n func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ț</w:t>
      </w:r>
      <w:r w:rsidR="004E46A9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ie de timp.</w:t>
      </w:r>
      <w:r w:rsidR="00BA01FA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Am ales run to time</w:t>
      </w:r>
      <w:r w:rsidR="009648C6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:</w:t>
      </w:r>
      <w:r w:rsidR="00BA01FA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1ms pentru a vedea regimul tranzitoriu si mai multe perioade ale semnalului, iar maximum step size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:</w:t>
      </w:r>
      <w:r w:rsidR="00BA01FA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1us pentru o reprezentare fidel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ă</w:t>
      </w:r>
      <w:r w:rsidR="00BA01FA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a formelor de und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ă</w:t>
      </w:r>
      <w:r w:rsidR="00BA01FA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.</w:t>
      </w:r>
      <w:r w:rsidR="009648C6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Caracteristicile semnalelor din reprezentare sunt u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ș</w:t>
      </w:r>
      <w:r w:rsidR="009648C6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or diferite fa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ță</w:t>
      </w:r>
      <w:r w:rsidR="009648C6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ce cele calculate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,</w:t>
      </w:r>
      <w:r w:rsidR="009648C6" w:rsidRPr="00F314EE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din cauza comportamentului real al componentelor.</w:t>
      </w:r>
    </w:p>
    <w:p w14:paraId="03BAB02A" w14:textId="77777777" w:rsidR="009648C6" w:rsidRPr="00C8588E" w:rsidRDefault="009648C6" w:rsidP="009648C6">
      <w:pPr>
        <w:pStyle w:val="ListParagraph"/>
        <w:ind w:firstLine="720"/>
        <w:rPr>
          <w:rFonts w:ascii="Times New Roman" w:hAnsi="Times New Roman" w:cs="Times New Roman"/>
          <w:color w:val="0D0D0D" w:themeColor="text1" w:themeTint="F2"/>
          <w:sz w:val="32"/>
          <w:szCs w:val="32"/>
          <w:lang w:val="ro-RO"/>
        </w:rPr>
      </w:pPr>
    </w:p>
    <w:p w14:paraId="456BC25D" w14:textId="037BF831" w:rsidR="003C0826" w:rsidRDefault="009648C6" w:rsidP="00BB5144">
      <w:pPr>
        <w:pStyle w:val="ListParagraph"/>
        <w:numPr>
          <w:ilvl w:val="1"/>
          <w:numId w:val="1"/>
        </w:numPr>
        <w:spacing w:before="480" w:after="240"/>
        <w:ind w:left="1354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bookmarkStart w:id="7" w:name="_Hlk198392260"/>
      <w:r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Semnalul PWM</w:t>
      </w:r>
      <w:r w:rsidR="003C0826"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 xml:space="preserve"> – </w:t>
      </w:r>
      <w:r w:rsidR="00BB61EF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A</w:t>
      </w:r>
      <w:r w:rsidR="003C0826"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 xml:space="preserve">naliza </w:t>
      </w:r>
      <w:r w:rsidR="00BB61EF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T</w:t>
      </w:r>
      <w:r w:rsidR="003C0826" w:rsidRPr="00BB5144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ranzitorie</w:t>
      </w:r>
    </w:p>
    <w:p w14:paraId="505397C3" w14:textId="77777777" w:rsidR="00AF02C7" w:rsidRPr="00BB5144" w:rsidRDefault="00AF02C7" w:rsidP="00AF02C7">
      <w:pPr>
        <w:pStyle w:val="ListParagraph"/>
        <w:spacing w:before="480" w:after="240"/>
        <w:ind w:left="1354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</w:p>
    <w:bookmarkEnd w:id="7"/>
    <w:p w14:paraId="39F4FAAE" w14:textId="45213A7F" w:rsidR="00AF02C7" w:rsidRPr="00C8588E" w:rsidRDefault="006E2227" w:rsidP="00266903">
      <w:pPr>
        <w:ind w:firstLine="634"/>
        <w:rPr>
          <w:rFonts w:ascii="Times New Roman" w:hAnsi="Times New Roman" w:cs="Times New Roman"/>
          <w:color w:val="0D0D0D" w:themeColor="text1" w:themeTint="F2"/>
          <w:sz w:val="32"/>
          <w:szCs w:val="32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00EA11B" wp14:editId="3A06D8B0">
                <wp:simplePos x="0" y="0"/>
                <wp:positionH relativeFrom="column">
                  <wp:posOffset>-219075</wp:posOffset>
                </wp:positionH>
                <wp:positionV relativeFrom="paragraph">
                  <wp:posOffset>4979035</wp:posOffset>
                </wp:positionV>
                <wp:extent cx="6403975" cy="635"/>
                <wp:effectExtent l="0" t="0" r="0" b="0"/>
                <wp:wrapTopAndBottom/>
                <wp:docPr id="17932784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3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60E700" w14:textId="3CBFB6FA" w:rsidR="00266903" w:rsidRPr="00266903" w:rsidRDefault="00266903" w:rsidP="0026690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D0D0D" w:themeColor="text1" w:themeTint="F2"/>
                                <w:sz w:val="24"/>
                                <w:szCs w:val="24"/>
                                <w:lang w:val="ro-RO"/>
                              </w:rPr>
                            </w:pPr>
                            <w:r w:rsidRPr="00266903">
                              <w:rPr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266903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66903">
                              <w:rPr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266903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E2227">
                              <w:rPr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266903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66903">
                              <w:rPr>
                                <w:sz w:val="24"/>
                                <w:szCs w:val="24"/>
                              </w:rPr>
                              <w:t xml:space="preserve"> Semnalul PWM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EA11B" id="_x0000_s1032" type="#_x0000_t202" style="position:absolute;left:0;text-align:left;margin-left:-17.25pt;margin-top:392.05pt;width:504.25pt;height: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" stroked="f">
                <v:textbox style="mso-fit-shape-to-text:t" inset="0,0,0,0">
                  <w:txbxContent>
                    <w:p w14:paraId="0260E700" w14:textId="3CBFB6FA" w:rsidR="00266903" w:rsidRPr="00266903" w:rsidRDefault="00266903" w:rsidP="0026690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color w:val="0D0D0D" w:themeColor="text1" w:themeTint="F2"/>
                          <w:sz w:val="24"/>
                          <w:szCs w:val="24"/>
                          <w:lang w:val="ro-RO"/>
                        </w:rPr>
                      </w:pPr>
                      <w:r w:rsidRPr="00266903">
                        <w:rPr>
                          <w:sz w:val="24"/>
                          <w:szCs w:val="24"/>
                        </w:rPr>
                        <w:t xml:space="preserve">Figura </w:t>
                      </w:r>
                      <w:r w:rsidRPr="00266903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266903">
                        <w:rPr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266903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6E2227">
                        <w:rPr>
                          <w:noProof/>
                          <w:sz w:val="24"/>
                          <w:szCs w:val="24"/>
                        </w:rPr>
                        <w:t>9</w:t>
                      </w:r>
                      <w:r w:rsidRPr="00266903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266903">
                        <w:rPr>
                          <w:sz w:val="24"/>
                          <w:szCs w:val="24"/>
                        </w:rPr>
                        <w:t xml:space="preserve"> Semnalul PWM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8588E">
        <w:rPr>
          <w:rFonts w:ascii="Times New Roman" w:hAnsi="Times New Roman" w:cs="Times New Roman"/>
          <w:noProof/>
          <w:color w:val="0D0D0D" w:themeColor="text1" w:themeTint="F2"/>
          <w:sz w:val="32"/>
          <w:szCs w:val="32"/>
          <w:lang w:val="ro-RO"/>
        </w:rPr>
        <w:drawing>
          <wp:anchor distT="0" distB="0" distL="114300" distR="114300" simplePos="0" relativeHeight="251660288" behindDoc="0" locked="0" layoutInCell="1" allowOverlap="1" wp14:anchorId="6451D70A" wp14:editId="37C677BB">
            <wp:simplePos x="0" y="0"/>
            <wp:positionH relativeFrom="column">
              <wp:posOffset>-193675</wp:posOffset>
            </wp:positionH>
            <wp:positionV relativeFrom="paragraph">
              <wp:posOffset>2853055</wp:posOffset>
            </wp:positionV>
            <wp:extent cx="6403975" cy="2075180"/>
            <wp:effectExtent l="0" t="0" r="0" b="1270"/>
            <wp:wrapTopAndBottom/>
            <wp:docPr id="14438785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97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9E1" w:rsidRPr="00C8588E">
        <w:rPr>
          <w:rFonts w:ascii="Times New Roman" w:hAnsi="Times New Roman" w:cs="Times New Roman"/>
          <w:noProof/>
          <w:lang w:val="ro-RO"/>
        </w:rPr>
        <w:drawing>
          <wp:inline distT="0" distB="0" distL="0" distR="0" wp14:anchorId="6C968429" wp14:editId="6D09F209">
            <wp:extent cx="5240333" cy="2362200"/>
            <wp:effectExtent l="0" t="0" r="0" b="0"/>
            <wp:docPr id="9552872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8723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391" cy="237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D41C" w14:textId="77777777" w:rsidR="00266903" w:rsidRDefault="005929E1" w:rsidP="005929E1">
      <w:pPr>
        <w:rPr>
          <w:rFonts w:ascii="Times New Roman" w:hAnsi="Times New Roman" w:cs="Times New Roman"/>
          <w:color w:val="0D0D0D" w:themeColor="text1" w:themeTint="F2"/>
          <w:sz w:val="32"/>
          <w:szCs w:val="32"/>
          <w:lang w:val="ro-RO"/>
        </w:rPr>
      </w:pPr>
      <w:r w:rsidRPr="00C8588E">
        <w:rPr>
          <w:rFonts w:ascii="Times New Roman" w:hAnsi="Times New Roman" w:cs="Times New Roman"/>
          <w:color w:val="0D0D0D" w:themeColor="text1" w:themeTint="F2"/>
          <w:sz w:val="32"/>
          <w:szCs w:val="32"/>
          <w:lang w:val="ro-RO"/>
        </w:rPr>
        <w:tab/>
      </w:r>
    </w:p>
    <w:p w14:paraId="077E49D1" w14:textId="77777777" w:rsidR="00714B4C" w:rsidRDefault="00714B4C" w:rsidP="00266903">
      <w:pPr>
        <w:ind w:firstLine="630"/>
        <w:rPr>
          <w:rFonts w:ascii="Times New Roman" w:hAnsi="Times New Roman" w:cs="Times New Roman"/>
          <w:color w:val="0D0D0D" w:themeColor="text1" w:themeTint="F2"/>
          <w:sz w:val="32"/>
          <w:szCs w:val="32"/>
          <w:lang w:val="ro-RO"/>
        </w:rPr>
      </w:pPr>
    </w:p>
    <w:p w14:paraId="2364FFF2" w14:textId="77777777" w:rsidR="00714B4C" w:rsidRDefault="00714B4C" w:rsidP="006E2227">
      <w:pPr>
        <w:rPr>
          <w:rFonts w:ascii="Times New Roman" w:hAnsi="Times New Roman" w:cs="Times New Roman"/>
          <w:color w:val="0D0D0D" w:themeColor="text1" w:themeTint="F2"/>
          <w:sz w:val="32"/>
          <w:szCs w:val="32"/>
          <w:lang w:val="ro-RO"/>
        </w:rPr>
      </w:pPr>
    </w:p>
    <w:p w14:paraId="5B746A55" w14:textId="60BBE59F" w:rsidR="005929E1" w:rsidRDefault="00AF02C7" w:rsidP="00266903">
      <w:pPr>
        <w:ind w:firstLine="630"/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  <w:lang w:val="ro-RO"/>
        </w:rPr>
        <w:t>Î</w:t>
      </w:r>
      <w:r w:rsidR="005929E1" w:rsidRPr="00D47676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n graficul de mai sus putem observa func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ț</w:t>
      </w:r>
      <w:r w:rsidR="005929E1" w:rsidRPr="00D47676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ionarea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generatorului</w:t>
      </w:r>
      <w:r w:rsidR="005929E1" w:rsidRPr="00D47676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PWM.Semnalul triunghiular (albastru) este comparat cu semnalul de referin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ță</w:t>
      </w:r>
      <w:r w:rsidR="005929E1" w:rsidRPr="00D47676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 (ro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ș</w:t>
      </w:r>
      <w:r w:rsidR="005929E1" w:rsidRPr="00D47676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u). 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â</w:t>
      </w:r>
      <w:r w:rsidR="005929E1" w:rsidRPr="00D47676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t timp semnalul triunghiular este mai mare dec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â</w:t>
      </w:r>
      <w:r w:rsidR="005929E1" w:rsidRPr="00D47676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t semnalul de referin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ță</w:t>
      </w:r>
      <w:r w:rsidR="005929E1" w:rsidRPr="00D47676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, la ie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ș</w:t>
      </w:r>
      <w:r w:rsidR="005929E1" w:rsidRPr="00D47676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irea circuitului, semnalul va fi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î</w:t>
      </w:r>
      <w:r w:rsidR="005929E1" w:rsidRPr="00D47676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 xml:space="preserve">n starea HIGH.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Î</w:t>
      </w:r>
      <w:r w:rsidR="005929E1" w:rsidRPr="00D47676"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  <w:t>n caz contrar, acesta va fi in starea LOW.</w:t>
      </w:r>
    </w:p>
    <w:p w14:paraId="0D6ECF4D" w14:textId="77777777" w:rsidR="00D400FA" w:rsidRDefault="00D400FA" w:rsidP="005929E1">
      <w:pPr>
        <w:rPr>
          <w:rFonts w:ascii="Times New Roman" w:hAnsi="Times New Roman" w:cs="Times New Roman"/>
          <w:color w:val="0D0D0D" w:themeColor="text1" w:themeTint="F2"/>
          <w:sz w:val="24"/>
          <w:szCs w:val="24"/>
          <w:lang w:val="ro-RO"/>
        </w:rPr>
      </w:pPr>
    </w:p>
    <w:p w14:paraId="7A864E49" w14:textId="022993F4" w:rsidR="00E34DEF" w:rsidRDefault="00BB61EF" w:rsidP="00BB61E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  <w:bookmarkStart w:id="8" w:name="_Hlk198392314"/>
      <w:r w:rsidRPr="00BB61EF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 xml:space="preserve">Semnalul PWM - </w:t>
      </w:r>
      <w:r w:rsidR="00E34DEF" w:rsidRPr="00BB61EF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Analiza Parametric</w:t>
      </w:r>
      <w:r w:rsidR="00266903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ă</w:t>
      </w:r>
      <w:r w:rsidRPr="00BB61EF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 xml:space="preserve"> </w:t>
      </w:r>
    </w:p>
    <w:bookmarkEnd w:id="8"/>
    <w:p w14:paraId="34A035C7" w14:textId="77777777" w:rsidR="00BB61EF" w:rsidRDefault="00BB61EF" w:rsidP="00BB61EF">
      <w:pPr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</w:p>
    <w:p w14:paraId="2A26D3E2" w14:textId="3585D0C4" w:rsidR="00BB61EF" w:rsidRDefault="00BB61EF" w:rsidP="00BB61EF">
      <w:pPr>
        <w:ind w:left="630" w:firstLine="9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BB61E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Pentru analiza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parametric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, am notat:</w:t>
      </w:r>
    </w:p>
    <w:p w14:paraId="3F348C22" w14:textId="11246836" w:rsidR="00BB61EF" w:rsidRDefault="00BB61EF" w:rsidP="00BB61EF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set1 = pozi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ia cursorului pentru poten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iometrul de la reglajul Vref, cu valoarea ini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ial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0.5</w:t>
      </w:r>
    </w:p>
    <w:p w14:paraId="0EBC4FEF" w14:textId="642011CC" w:rsidR="00BB61EF" w:rsidRDefault="00BB61EF" w:rsidP="00BB61EF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set2 = pozitia cursorului pentru poten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iometrul de la reglajul amplitudinii, cu valoarea ini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ial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0.5</w:t>
      </w:r>
    </w:p>
    <w:p w14:paraId="6670A6BA" w14:textId="3D528F0E" w:rsidR="00BB61EF" w:rsidRDefault="00BB61EF" w:rsidP="00BB61EF">
      <w:pPr>
        <w:pStyle w:val="ListParagraph"/>
        <w:ind w:left="324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BB61E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anchor distT="0" distB="0" distL="114300" distR="114300" simplePos="0" relativeHeight="251610112" behindDoc="0" locked="0" layoutInCell="1" allowOverlap="1" wp14:anchorId="73170291" wp14:editId="14FEDF46">
            <wp:simplePos x="0" y="0"/>
            <wp:positionH relativeFrom="column">
              <wp:posOffset>2416175</wp:posOffset>
            </wp:positionH>
            <wp:positionV relativeFrom="paragraph">
              <wp:posOffset>238760</wp:posOffset>
            </wp:positionV>
            <wp:extent cx="1325880" cy="1233170"/>
            <wp:effectExtent l="0" t="0" r="0" b="5080"/>
            <wp:wrapThrough wrapText="bothSides">
              <wp:wrapPolygon edited="0">
                <wp:start x="9931" y="667"/>
                <wp:lineTo x="9931" y="12012"/>
                <wp:lineTo x="1241" y="14014"/>
                <wp:lineTo x="1241" y="14348"/>
                <wp:lineTo x="10862" y="17351"/>
                <wp:lineTo x="9000" y="18019"/>
                <wp:lineTo x="9000" y="20688"/>
                <wp:lineTo x="12414" y="21355"/>
                <wp:lineTo x="17069" y="21355"/>
                <wp:lineTo x="17379" y="20021"/>
                <wp:lineTo x="14897" y="18686"/>
                <wp:lineTo x="10862" y="17351"/>
                <wp:lineTo x="20483" y="14682"/>
                <wp:lineTo x="20483" y="14014"/>
                <wp:lineTo x="11172" y="12012"/>
                <wp:lineTo x="11172" y="667"/>
                <wp:lineTo x="9931" y="667"/>
              </wp:wrapPolygon>
            </wp:wrapThrough>
            <wp:docPr id="2066791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5CE36" w14:textId="7AE60642" w:rsidR="00BB61EF" w:rsidRPr="00BB61EF" w:rsidRDefault="00BB61EF" w:rsidP="00BB61EF">
      <w:pPr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BB61E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anchor distT="0" distB="0" distL="114300" distR="114300" simplePos="0" relativeHeight="251565056" behindDoc="0" locked="0" layoutInCell="1" allowOverlap="1" wp14:anchorId="2AEBAF5B" wp14:editId="1A43C5CC">
            <wp:simplePos x="0" y="0"/>
            <wp:positionH relativeFrom="column">
              <wp:posOffset>449580</wp:posOffset>
            </wp:positionH>
            <wp:positionV relativeFrom="paragraph">
              <wp:posOffset>9525</wp:posOffset>
            </wp:positionV>
            <wp:extent cx="1173480" cy="571500"/>
            <wp:effectExtent l="0" t="0" r="0" b="0"/>
            <wp:wrapThrough wrapText="bothSides">
              <wp:wrapPolygon edited="0">
                <wp:start x="0" y="0"/>
                <wp:lineTo x="0" y="10800"/>
                <wp:lineTo x="1403" y="14400"/>
                <wp:lineTo x="0" y="15840"/>
                <wp:lineTo x="0" y="19440"/>
                <wp:lineTo x="11571" y="19440"/>
                <wp:lineTo x="10870" y="12240"/>
                <wp:lineTo x="18935" y="8640"/>
                <wp:lineTo x="21039" y="5760"/>
                <wp:lineTo x="19286" y="0"/>
                <wp:lineTo x="0" y="0"/>
              </wp:wrapPolygon>
            </wp:wrapThrough>
            <wp:docPr id="1857760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61E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anchor distT="0" distB="0" distL="114300" distR="114300" simplePos="0" relativeHeight="251682816" behindDoc="0" locked="0" layoutInCell="1" allowOverlap="1" wp14:anchorId="2A9BE4F2" wp14:editId="194BE169">
            <wp:simplePos x="0" y="0"/>
            <wp:positionH relativeFrom="column">
              <wp:posOffset>4640580</wp:posOffset>
            </wp:positionH>
            <wp:positionV relativeFrom="paragraph">
              <wp:posOffset>9525</wp:posOffset>
            </wp:positionV>
            <wp:extent cx="1342390" cy="792480"/>
            <wp:effectExtent l="0" t="0" r="0" b="0"/>
            <wp:wrapThrough wrapText="bothSides">
              <wp:wrapPolygon edited="0">
                <wp:start x="11648" y="0"/>
                <wp:lineTo x="1226" y="8308"/>
                <wp:lineTo x="2759" y="16096"/>
                <wp:lineTo x="9196" y="16096"/>
                <wp:lineTo x="9502" y="15058"/>
                <wp:lineTo x="19311" y="9346"/>
                <wp:lineTo x="21150" y="5712"/>
                <wp:lineTo x="21150" y="3115"/>
                <wp:lineTo x="14713" y="0"/>
                <wp:lineTo x="11648" y="0"/>
              </wp:wrapPolygon>
            </wp:wrapThrough>
            <wp:docPr id="8981450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</w:p>
    <w:p w14:paraId="5451B0FC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60100388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6590B48F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6F64B6A0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6A22935E" w14:textId="05C8DEFC" w:rsidR="009B176F" w:rsidRPr="00AF02C7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  <w:t>Fereastra de setare a analizei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B950D85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33CB2C93" w14:textId="24C9B304" w:rsidR="009B176F" w:rsidRDefault="009B176F" w:rsidP="00AF02C7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9B176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inline distT="0" distB="0" distL="0" distR="0" wp14:anchorId="68E57113" wp14:editId="1434A400">
            <wp:extent cx="4411980" cy="1968119"/>
            <wp:effectExtent l="0" t="0" r="7620" b="0"/>
            <wp:docPr id="2067728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2876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9070" cy="199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8C75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67E4E2EC" w14:textId="77777777" w:rsidR="00714B4C" w:rsidRDefault="00714B4C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19B3E0D8" w14:textId="428448AD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Run To Time: 0.35ms – pentru a vizualiza 2 perioade</w:t>
      </w:r>
    </w:p>
    <w:p w14:paraId="60AEB21C" w14:textId="52E25BEA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Maximum Step Size: 1us – pentru reprezentare clar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</w:p>
    <w:p w14:paraId="44BF2A05" w14:textId="77777777" w:rsidR="00974F69" w:rsidRDefault="00974F69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2AFBC759" w14:textId="7411C346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9B176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inline distT="0" distB="0" distL="0" distR="0" wp14:anchorId="687D4233" wp14:editId="477388FA">
            <wp:extent cx="5977255" cy="2690495"/>
            <wp:effectExtent l="0" t="0" r="4445" b="0"/>
            <wp:docPr id="1102539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39349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88F7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36150C3F" w14:textId="22F432DE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Sweep Variable: Global parameter – am declarat pozi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ia cursorului parametru global</w:t>
      </w:r>
    </w:p>
    <w:p w14:paraId="5D41FDA2" w14:textId="3CE2C040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Parameter name: set1 – numele parametrului pentru pozi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ia curso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r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ului poten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iometrului de la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  <w:t xml:space="preserve">   reglajul tensiunii de referin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ță</w:t>
      </w:r>
    </w:p>
    <w:p w14:paraId="31AA19E9" w14:textId="12A4A211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Sweep Type: linear – varia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liniar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a valorilor parametrului</w:t>
      </w:r>
    </w:p>
    <w:p w14:paraId="307E59E6" w14:textId="7EBCAF5F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Start-End Value: 0-1 – pentru a acoperi tot domeniul de varia</w:t>
      </w:r>
      <w:r w:rsidR="00AF02C7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</w:t>
      </w:r>
    </w:p>
    <w:p w14:paraId="1D8E37EE" w14:textId="321B45E2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Increment: 0.2 – pentru a vedea 6 cazuri</w:t>
      </w:r>
    </w:p>
    <w:p w14:paraId="78D50D72" w14:textId="6809A35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384CD47D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3C257936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3646FEF0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43780033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4A7E7B9F" w14:textId="77777777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6874D5E4" w14:textId="77777777" w:rsidR="00974F69" w:rsidRDefault="00974F69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6C33A7FB" w14:textId="77777777" w:rsidR="00974F69" w:rsidRDefault="00974F69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6913C1D1" w14:textId="77777777" w:rsidR="00266903" w:rsidRDefault="009B176F" w:rsidP="00266903">
      <w:pPr>
        <w:keepNext/>
      </w:pPr>
      <w:r w:rsidRPr="009B176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inline distT="0" distB="0" distL="0" distR="0" wp14:anchorId="21522B18" wp14:editId="5999456F">
            <wp:extent cx="5977255" cy="2218690"/>
            <wp:effectExtent l="0" t="0" r="4445" b="0"/>
            <wp:docPr id="1618567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5310" w14:textId="0BC11F6A" w:rsidR="009B176F" w:rsidRPr="00266903" w:rsidRDefault="00266903" w:rsidP="00266903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266903">
        <w:rPr>
          <w:sz w:val="24"/>
          <w:szCs w:val="24"/>
        </w:rPr>
        <w:t xml:space="preserve">Figura </w:t>
      </w:r>
      <w:r w:rsidRPr="00266903">
        <w:rPr>
          <w:sz w:val="24"/>
          <w:szCs w:val="24"/>
        </w:rPr>
        <w:fldChar w:fldCharType="begin"/>
      </w:r>
      <w:r w:rsidRPr="00266903">
        <w:rPr>
          <w:sz w:val="24"/>
          <w:szCs w:val="24"/>
        </w:rPr>
        <w:instrText xml:space="preserve"> SEQ Figura \* ARABIC </w:instrText>
      </w:r>
      <w:r w:rsidRPr="00266903">
        <w:rPr>
          <w:sz w:val="24"/>
          <w:szCs w:val="24"/>
        </w:rPr>
        <w:fldChar w:fldCharType="separate"/>
      </w:r>
      <w:r w:rsidR="006E2227">
        <w:rPr>
          <w:noProof/>
          <w:sz w:val="24"/>
          <w:szCs w:val="24"/>
        </w:rPr>
        <w:t>10</w:t>
      </w:r>
      <w:r w:rsidRPr="00266903">
        <w:rPr>
          <w:sz w:val="24"/>
          <w:szCs w:val="24"/>
        </w:rPr>
        <w:fldChar w:fldCharType="end"/>
      </w:r>
      <w:r w:rsidRPr="00266903">
        <w:rPr>
          <w:sz w:val="24"/>
          <w:szCs w:val="24"/>
        </w:rPr>
        <w:t xml:space="preserve"> Variația Vref</w:t>
      </w:r>
    </w:p>
    <w:p w14:paraId="2B674099" w14:textId="77777777" w:rsidR="00974F69" w:rsidRDefault="00974F69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39E07ED9" w14:textId="5924FE4D" w:rsidR="009B176F" w:rsidRDefault="009B176F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n reprezentarea de mai sus 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este reprezentată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influen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 pozi</w:t>
      </w:r>
      <w:r w:rsidR="00266903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iei cursorului poten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iometrului care variaz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tensiunea de referin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ță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asupra semnalului de ie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ire. Cu c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 valoarea lui set1 cre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te, V</w:t>
      </w:r>
      <w:r w:rsidR="006C7399" w:rsidRPr="00D10BFE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  <w:lang w:val="ro-RO"/>
        </w:rPr>
        <w:t>ref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cre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te, modific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="006C7399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ndu-se factorul de umplere.</w:t>
      </w:r>
    </w:p>
    <w:p w14:paraId="345E1FFE" w14:textId="77777777" w:rsidR="006C7399" w:rsidRDefault="006C7399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6EC9ECEA" w14:textId="14EFCA55" w:rsidR="006C7399" w:rsidRDefault="006C7399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6C7399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inline distT="0" distB="0" distL="0" distR="0" wp14:anchorId="4E31E469" wp14:editId="7C0308C2">
            <wp:extent cx="5977255" cy="378988"/>
            <wp:effectExtent l="0" t="0" r="0" b="2540"/>
            <wp:docPr id="164244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471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37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805D" w14:textId="77777777" w:rsidR="006C7399" w:rsidRDefault="006C7399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6C7399" w14:paraId="27690BB4" w14:textId="77777777" w:rsidTr="006C7399">
        <w:trPr>
          <w:jc w:val="center"/>
        </w:trPr>
        <w:tc>
          <w:tcPr>
            <w:tcW w:w="3209" w:type="dxa"/>
          </w:tcPr>
          <w:p w14:paraId="5041295F" w14:textId="28572EBA" w:rsidR="006C7399" w:rsidRPr="006C7399" w:rsidRDefault="006C7399" w:rsidP="006C739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</w:pPr>
            <w:r w:rsidRPr="006C739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Cazul</w:t>
            </w:r>
          </w:p>
        </w:tc>
        <w:tc>
          <w:tcPr>
            <w:tcW w:w="3210" w:type="dxa"/>
          </w:tcPr>
          <w:p w14:paraId="6EDD06E3" w14:textId="54543945" w:rsidR="006C7399" w:rsidRPr="006C7399" w:rsidRDefault="006C7399" w:rsidP="006C739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</w:pPr>
            <w:r w:rsidRPr="006C739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Pozi</w:t>
            </w:r>
            <w:r w:rsidR="00D10BF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ț</w:t>
            </w:r>
            <w:r w:rsidRPr="006C739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ia cursorului (α)</w:t>
            </w:r>
          </w:p>
        </w:tc>
        <w:tc>
          <w:tcPr>
            <w:tcW w:w="3210" w:type="dxa"/>
          </w:tcPr>
          <w:p w14:paraId="305E2974" w14:textId="491A4D57" w:rsidR="006C7399" w:rsidRPr="006C7399" w:rsidRDefault="006C7399" w:rsidP="006C739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</w:pPr>
            <w:r w:rsidRPr="006C739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Duty-cycle</w:t>
            </w:r>
          </w:p>
        </w:tc>
      </w:tr>
      <w:tr w:rsidR="006C7399" w14:paraId="63DE4BD2" w14:textId="77777777" w:rsidTr="006C7399">
        <w:trPr>
          <w:jc w:val="center"/>
        </w:trPr>
        <w:tc>
          <w:tcPr>
            <w:tcW w:w="3209" w:type="dxa"/>
          </w:tcPr>
          <w:p w14:paraId="03F2B397" w14:textId="25AEBC3E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</w:t>
            </w:r>
          </w:p>
        </w:tc>
        <w:tc>
          <w:tcPr>
            <w:tcW w:w="3210" w:type="dxa"/>
          </w:tcPr>
          <w:p w14:paraId="10E04801" w14:textId="14484792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</w:t>
            </w:r>
          </w:p>
        </w:tc>
        <w:tc>
          <w:tcPr>
            <w:tcW w:w="3210" w:type="dxa"/>
          </w:tcPr>
          <w:p w14:paraId="0736FEEC" w14:textId="0E5365E8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0.39</w:t>
            </w:r>
          </w:p>
        </w:tc>
      </w:tr>
      <w:tr w:rsidR="006C7399" w14:paraId="40305BB2" w14:textId="77777777" w:rsidTr="006C7399">
        <w:trPr>
          <w:jc w:val="center"/>
        </w:trPr>
        <w:tc>
          <w:tcPr>
            <w:tcW w:w="3209" w:type="dxa"/>
          </w:tcPr>
          <w:p w14:paraId="620F97F2" w14:textId="3B78632D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2</w:t>
            </w:r>
          </w:p>
        </w:tc>
        <w:tc>
          <w:tcPr>
            <w:tcW w:w="3210" w:type="dxa"/>
          </w:tcPr>
          <w:p w14:paraId="0B4504E5" w14:textId="070EEA80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0.2</w:t>
            </w:r>
          </w:p>
        </w:tc>
        <w:tc>
          <w:tcPr>
            <w:tcW w:w="3210" w:type="dxa"/>
          </w:tcPr>
          <w:p w14:paraId="71D980D5" w14:textId="3457FCA5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0.435</w:t>
            </w:r>
          </w:p>
        </w:tc>
      </w:tr>
      <w:tr w:rsidR="006C7399" w14:paraId="3E5F0C52" w14:textId="77777777" w:rsidTr="006C7399">
        <w:trPr>
          <w:jc w:val="center"/>
        </w:trPr>
        <w:tc>
          <w:tcPr>
            <w:tcW w:w="3209" w:type="dxa"/>
          </w:tcPr>
          <w:p w14:paraId="1A3AA04C" w14:textId="14818839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3</w:t>
            </w:r>
          </w:p>
        </w:tc>
        <w:tc>
          <w:tcPr>
            <w:tcW w:w="3210" w:type="dxa"/>
          </w:tcPr>
          <w:p w14:paraId="562434E9" w14:textId="578A3FF4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0.4</w:t>
            </w:r>
          </w:p>
        </w:tc>
        <w:tc>
          <w:tcPr>
            <w:tcW w:w="3210" w:type="dxa"/>
          </w:tcPr>
          <w:p w14:paraId="460EBC6A" w14:textId="5516E49C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0.477</w:t>
            </w:r>
          </w:p>
        </w:tc>
      </w:tr>
      <w:tr w:rsidR="006C7399" w14:paraId="373284EA" w14:textId="77777777" w:rsidTr="006C7399">
        <w:trPr>
          <w:jc w:val="center"/>
        </w:trPr>
        <w:tc>
          <w:tcPr>
            <w:tcW w:w="3209" w:type="dxa"/>
          </w:tcPr>
          <w:p w14:paraId="5F686926" w14:textId="4853A223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4</w:t>
            </w:r>
          </w:p>
        </w:tc>
        <w:tc>
          <w:tcPr>
            <w:tcW w:w="3210" w:type="dxa"/>
          </w:tcPr>
          <w:p w14:paraId="4396BBF5" w14:textId="26074D89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0.6</w:t>
            </w:r>
          </w:p>
        </w:tc>
        <w:tc>
          <w:tcPr>
            <w:tcW w:w="3210" w:type="dxa"/>
          </w:tcPr>
          <w:p w14:paraId="08B58817" w14:textId="0BC75833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0.52</w:t>
            </w:r>
          </w:p>
        </w:tc>
      </w:tr>
      <w:tr w:rsidR="006C7399" w14:paraId="1006AFAF" w14:textId="77777777" w:rsidTr="006C7399">
        <w:trPr>
          <w:jc w:val="center"/>
        </w:trPr>
        <w:tc>
          <w:tcPr>
            <w:tcW w:w="3209" w:type="dxa"/>
          </w:tcPr>
          <w:p w14:paraId="2821E571" w14:textId="4B7FF1BB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5</w:t>
            </w:r>
          </w:p>
        </w:tc>
        <w:tc>
          <w:tcPr>
            <w:tcW w:w="3210" w:type="dxa"/>
          </w:tcPr>
          <w:p w14:paraId="376BF120" w14:textId="61CF3BA6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0.8</w:t>
            </w:r>
          </w:p>
        </w:tc>
        <w:tc>
          <w:tcPr>
            <w:tcW w:w="3210" w:type="dxa"/>
          </w:tcPr>
          <w:p w14:paraId="430E20A2" w14:textId="53A574E3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0.556</w:t>
            </w:r>
          </w:p>
        </w:tc>
      </w:tr>
      <w:tr w:rsidR="006C7399" w14:paraId="1AED8908" w14:textId="77777777" w:rsidTr="006C7399">
        <w:trPr>
          <w:jc w:val="center"/>
        </w:trPr>
        <w:tc>
          <w:tcPr>
            <w:tcW w:w="3209" w:type="dxa"/>
          </w:tcPr>
          <w:p w14:paraId="471D8188" w14:textId="066964AF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6</w:t>
            </w:r>
          </w:p>
        </w:tc>
        <w:tc>
          <w:tcPr>
            <w:tcW w:w="3210" w:type="dxa"/>
          </w:tcPr>
          <w:p w14:paraId="51FF1DF0" w14:textId="66303DEF" w:rsidR="006C7399" w:rsidRDefault="006C7399" w:rsidP="006C739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</w:t>
            </w:r>
          </w:p>
        </w:tc>
        <w:tc>
          <w:tcPr>
            <w:tcW w:w="3210" w:type="dxa"/>
          </w:tcPr>
          <w:p w14:paraId="432C70BB" w14:textId="125220F6" w:rsidR="006C7399" w:rsidRDefault="006C7399" w:rsidP="00D10BFE">
            <w:pPr>
              <w:keepNext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0.591</w:t>
            </w:r>
          </w:p>
        </w:tc>
      </w:tr>
    </w:tbl>
    <w:p w14:paraId="3BAB6043" w14:textId="5870B9B3" w:rsidR="006C7399" w:rsidRPr="00D10BFE" w:rsidRDefault="00D10BFE" w:rsidP="00D10BFE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D10BFE">
        <w:rPr>
          <w:sz w:val="24"/>
          <w:szCs w:val="24"/>
        </w:rPr>
        <w:t xml:space="preserve">Tabel </w:t>
      </w:r>
      <w:r w:rsidRPr="00D10BFE">
        <w:rPr>
          <w:sz w:val="24"/>
          <w:szCs w:val="24"/>
        </w:rPr>
        <w:fldChar w:fldCharType="begin"/>
      </w:r>
      <w:r w:rsidRPr="00D10BFE">
        <w:rPr>
          <w:sz w:val="24"/>
          <w:szCs w:val="24"/>
        </w:rPr>
        <w:instrText xml:space="preserve"> SEQ Tabel \* ARABIC </w:instrText>
      </w:r>
      <w:r w:rsidRPr="00D10BFE">
        <w:rPr>
          <w:sz w:val="24"/>
          <w:szCs w:val="24"/>
        </w:rPr>
        <w:fldChar w:fldCharType="separate"/>
      </w:r>
      <w:r w:rsidR="006E2227">
        <w:rPr>
          <w:noProof/>
          <w:sz w:val="24"/>
          <w:szCs w:val="24"/>
        </w:rPr>
        <w:t>1</w:t>
      </w:r>
      <w:r w:rsidRPr="00D10BFE">
        <w:rPr>
          <w:sz w:val="24"/>
          <w:szCs w:val="24"/>
        </w:rPr>
        <w:fldChar w:fldCharType="end"/>
      </w:r>
      <w:r w:rsidRPr="00D10BFE">
        <w:rPr>
          <w:sz w:val="24"/>
          <w:szCs w:val="24"/>
        </w:rPr>
        <w:t xml:space="preserve"> Variația factorului de umplere</w:t>
      </w:r>
    </w:p>
    <w:p w14:paraId="400B770E" w14:textId="00437D22" w:rsidR="006C7399" w:rsidRDefault="006C7399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br w:type="page"/>
      </w:r>
    </w:p>
    <w:p w14:paraId="38242E9C" w14:textId="77777777" w:rsidR="006C7399" w:rsidRDefault="006C7399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729A44C9" w14:textId="3D2B9939" w:rsidR="006C7399" w:rsidRDefault="006E6403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  <w:t>Fereastra de simulare pentru set2 – la fel</w:t>
      </w:r>
    </w:p>
    <w:p w14:paraId="7E1FF3D2" w14:textId="77777777" w:rsidR="006E6403" w:rsidRDefault="006E6403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449BCD2A" w14:textId="77777777" w:rsidR="00266903" w:rsidRDefault="006E6403" w:rsidP="00266903">
      <w:pPr>
        <w:keepNext/>
      </w:pPr>
      <w:r w:rsidRPr="006E640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inline distT="0" distB="0" distL="0" distR="0" wp14:anchorId="48E71EE4" wp14:editId="3AEDA2DC">
            <wp:extent cx="5977255" cy="2212975"/>
            <wp:effectExtent l="0" t="0" r="4445" b="0"/>
            <wp:docPr id="20380229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B0E6" w14:textId="4BE4D182" w:rsidR="006E6403" w:rsidRPr="00266903" w:rsidRDefault="00266903" w:rsidP="00266903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266903">
        <w:rPr>
          <w:sz w:val="24"/>
          <w:szCs w:val="24"/>
        </w:rPr>
        <w:t xml:space="preserve">Figura </w:t>
      </w:r>
      <w:r w:rsidRPr="00266903">
        <w:rPr>
          <w:sz w:val="24"/>
          <w:szCs w:val="24"/>
        </w:rPr>
        <w:fldChar w:fldCharType="begin"/>
      </w:r>
      <w:r w:rsidRPr="00266903">
        <w:rPr>
          <w:sz w:val="24"/>
          <w:szCs w:val="24"/>
        </w:rPr>
        <w:instrText xml:space="preserve"> SEQ Figura \* ARABIC </w:instrText>
      </w:r>
      <w:r w:rsidRPr="00266903">
        <w:rPr>
          <w:sz w:val="24"/>
          <w:szCs w:val="24"/>
        </w:rPr>
        <w:fldChar w:fldCharType="separate"/>
      </w:r>
      <w:r w:rsidR="006E2227">
        <w:rPr>
          <w:noProof/>
          <w:sz w:val="24"/>
          <w:szCs w:val="24"/>
        </w:rPr>
        <w:t>11</w:t>
      </w:r>
      <w:r w:rsidRPr="00266903">
        <w:rPr>
          <w:sz w:val="24"/>
          <w:szCs w:val="24"/>
        </w:rPr>
        <w:fldChar w:fldCharType="end"/>
      </w:r>
      <w:r w:rsidRPr="00266903">
        <w:rPr>
          <w:sz w:val="24"/>
          <w:szCs w:val="24"/>
        </w:rPr>
        <w:t xml:space="preserve"> Variația tensiunii de ieșire</w:t>
      </w:r>
    </w:p>
    <w:p w14:paraId="53ACFAC7" w14:textId="77777777" w:rsidR="00974F69" w:rsidRDefault="00974F69" w:rsidP="009B176F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04E14FA8" w14:textId="26247527" w:rsidR="006E6403" w:rsidRDefault="00D10BFE" w:rsidP="006E6403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="006E6403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n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graficul</w:t>
      </w:r>
      <w:r w:rsidR="006E6403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de mai sus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este reprezenată</w:t>
      </w:r>
      <w:r w:rsidR="006E6403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influen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6E6403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 pozitiei cursorului poten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6E6403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iometrului care variaz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="006E6403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amplitudinea tensiunii de ie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6E6403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ire. Cu c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="006E6403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 valoarea lui set2 cre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6E6403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te, amplitudinea semnalului de ie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6E6403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 scade.</w:t>
      </w:r>
    </w:p>
    <w:p w14:paraId="7A33EA86" w14:textId="77777777" w:rsidR="006E6403" w:rsidRDefault="006E6403" w:rsidP="006E6403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5C679979" w14:textId="25C0569D" w:rsidR="006E6403" w:rsidRDefault="006E6403" w:rsidP="006E6403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6E640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inline distT="0" distB="0" distL="0" distR="0" wp14:anchorId="43A1F022" wp14:editId="1A368E21">
            <wp:extent cx="6187440" cy="441960"/>
            <wp:effectExtent l="0" t="0" r="3810" b="0"/>
            <wp:docPr id="80960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081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0FB1" w14:textId="77777777" w:rsidR="006E6403" w:rsidRDefault="006E6403" w:rsidP="006E6403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6E6403" w14:paraId="49DA8C72" w14:textId="77777777" w:rsidTr="0044342A">
        <w:trPr>
          <w:jc w:val="center"/>
        </w:trPr>
        <w:tc>
          <w:tcPr>
            <w:tcW w:w="3209" w:type="dxa"/>
          </w:tcPr>
          <w:p w14:paraId="5D528848" w14:textId="77777777" w:rsidR="006E6403" w:rsidRPr="006C7399" w:rsidRDefault="006E6403" w:rsidP="0044342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</w:pPr>
            <w:r w:rsidRPr="006C739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Cazul</w:t>
            </w:r>
          </w:p>
        </w:tc>
        <w:tc>
          <w:tcPr>
            <w:tcW w:w="3210" w:type="dxa"/>
          </w:tcPr>
          <w:p w14:paraId="42432938" w14:textId="77777777" w:rsidR="006E6403" w:rsidRPr="006C7399" w:rsidRDefault="006E6403" w:rsidP="0044342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</w:pPr>
            <w:r w:rsidRPr="006C739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Pozitia cursorului (α)</w:t>
            </w:r>
          </w:p>
        </w:tc>
        <w:tc>
          <w:tcPr>
            <w:tcW w:w="3210" w:type="dxa"/>
          </w:tcPr>
          <w:p w14:paraId="259114E0" w14:textId="58B91458" w:rsidR="006E6403" w:rsidRPr="006C7399" w:rsidRDefault="006E6403" w:rsidP="0044342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Amplitudine</w:t>
            </w:r>
          </w:p>
        </w:tc>
      </w:tr>
      <w:tr w:rsidR="006E6403" w14:paraId="0F362064" w14:textId="77777777" w:rsidTr="0044342A">
        <w:trPr>
          <w:jc w:val="center"/>
        </w:trPr>
        <w:tc>
          <w:tcPr>
            <w:tcW w:w="3209" w:type="dxa"/>
          </w:tcPr>
          <w:p w14:paraId="604ADEA8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</w:t>
            </w:r>
          </w:p>
        </w:tc>
        <w:tc>
          <w:tcPr>
            <w:tcW w:w="3210" w:type="dxa"/>
          </w:tcPr>
          <w:p w14:paraId="334CCCCA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</w:t>
            </w:r>
          </w:p>
        </w:tc>
        <w:tc>
          <w:tcPr>
            <w:tcW w:w="3210" w:type="dxa"/>
          </w:tcPr>
          <w:p w14:paraId="24594198" w14:textId="1D3610E9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7.35V</w:t>
            </w:r>
          </w:p>
        </w:tc>
      </w:tr>
      <w:tr w:rsidR="006E6403" w14:paraId="4F27DBD2" w14:textId="77777777" w:rsidTr="0044342A">
        <w:trPr>
          <w:jc w:val="center"/>
        </w:trPr>
        <w:tc>
          <w:tcPr>
            <w:tcW w:w="3209" w:type="dxa"/>
          </w:tcPr>
          <w:p w14:paraId="2A854A56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2</w:t>
            </w:r>
          </w:p>
        </w:tc>
        <w:tc>
          <w:tcPr>
            <w:tcW w:w="3210" w:type="dxa"/>
          </w:tcPr>
          <w:p w14:paraId="56818CF3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0.2</w:t>
            </w:r>
          </w:p>
        </w:tc>
        <w:tc>
          <w:tcPr>
            <w:tcW w:w="3210" w:type="dxa"/>
          </w:tcPr>
          <w:p w14:paraId="43091999" w14:textId="6BA32BAB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4.04V</w:t>
            </w:r>
          </w:p>
        </w:tc>
      </w:tr>
      <w:tr w:rsidR="006E6403" w14:paraId="7807FBEA" w14:textId="77777777" w:rsidTr="0044342A">
        <w:trPr>
          <w:jc w:val="center"/>
        </w:trPr>
        <w:tc>
          <w:tcPr>
            <w:tcW w:w="3209" w:type="dxa"/>
          </w:tcPr>
          <w:p w14:paraId="4728EDF1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3</w:t>
            </w:r>
          </w:p>
        </w:tc>
        <w:tc>
          <w:tcPr>
            <w:tcW w:w="3210" w:type="dxa"/>
          </w:tcPr>
          <w:p w14:paraId="083D0A8D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0.4</w:t>
            </w:r>
          </w:p>
        </w:tc>
        <w:tc>
          <w:tcPr>
            <w:tcW w:w="3210" w:type="dxa"/>
          </w:tcPr>
          <w:p w14:paraId="28CA6817" w14:textId="7CC02D06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2.78V</w:t>
            </w:r>
          </w:p>
        </w:tc>
      </w:tr>
      <w:tr w:rsidR="006E6403" w14:paraId="274929BF" w14:textId="77777777" w:rsidTr="0044342A">
        <w:trPr>
          <w:jc w:val="center"/>
        </w:trPr>
        <w:tc>
          <w:tcPr>
            <w:tcW w:w="3209" w:type="dxa"/>
          </w:tcPr>
          <w:p w14:paraId="65583DBC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4</w:t>
            </w:r>
          </w:p>
        </w:tc>
        <w:tc>
          <w:tcPr>
            <w:tcW w:w="3210" w:type="dxa"/>
          </w:tcPr>
          <w:p w14:paraId="05454DB6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0.6</w:t>
            </w:r>
          </w:p>
        </w:tc>
        <w:tc>
          <w:tcPr>
            <w:tcW w:w="3210" w:type="dxa"/>
          </w:tcPr>
          <w:p w14:paraId="4EC2EE9F" w14:textId="0CCB8D51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2.21V</w:t>
            </w:r>
          </w:p>
        </w:tc>
      </w:tr>
      <w:tr w:rsidR="006E6403" w14:paraId="702251AE" w14:textId="77777777" w:rsidTr="0044342A">
        <w:trPr>
          <w:jc w:val="center"/>
        </w:trPr>
        <w:tc>
          <w:tcPr>
            <w:tcW w:w="3209" w:type="dxa"/>
          </w:tcPr>
          <w:p w14:paraId="3CD35203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5</w:t>
            </w:r>
          </w:p>
        </w:tc>
        <w:tc>
          <w:tcPr>
            <w:tcW w:w="3210" w:type="dxa"/>
          </w:tcPr>
          <w:p w14:paraId="11FE1DD3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0.8</w:t>
            </w:r>
          </w:p>
        </w:tc>
        <w:tc>
          <w:tcPr>
            <w:tcW w:w="3210" w:type="dxa"/>
          </w:tcPr>
          <w:p w14:paraId="5CCAEE3C" w14:textId="471DEF04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1.71V</w:t>
            </w:r>
          </w:p>
        </w:tc>
      </w:tr>
      <w:tr w:rsidR="006E6403" w14:paraId="2D629392" w14:textId="77777777" w:rsidTr="0044342A">
        <w:trPr>
          <w:jc w:val="center"/>
        </w:trPr>
        <w:tc>
          <w:tcPr>
            <w:tcW w:w="3209" w:type="dxa"/>
          </w:tcPr>
          <w:p w14:paraId="6FA470E7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6</w:t>
            </w:r>
          </w:p>
        </w:tc>
        <w:tc>
          <w:tcPr>
            <w:tcW w:w="3210" w:type="dxa"/>
          </w:tcPr>
          <w:p w14:paraId="128C2EF4" w14:textId="77777777" w:rsidR="006E6403" w:rsidRDefault="006E6403" w:rsidP="0044342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</w:t>
            </w:r>
          </w:p>
        </w:tc>
        <w:tc>
          <w:tcPr>
            <w:tcW w:w="3210" w:type="dxa"/>
          </w:tcPr>
          <w:p w14:paraId="26F202CF" w14:textId="23BE84E8" w:rsidR="006E6403" w:rsidRDefault="006E6403" w:rsidP="00D10BFE">
            <w:pPr>
              <w:keepNext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1.44V</w:t>
            </w:r>
          </w:p>
        </w:tc>
      </w:tr>
    </w:tbl>
    <w:p w14:paraId="53DA66A8" w14:textId="62B1615C" w:rsidR="00E612C1" w:rsidRPr="00D10BFE" w:rsidRDefault="00D10BFE" w:rsidP="00D10BFE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D10BFE">
        <w:rPr>
          <w:sz w:val="24"/>
          <w:szCs w:val="24"/>
        </w:rPr>
        <w:t xml:space="preserve">Tabel </w:t>
      </w:r>
      <w:r w:rsidRPr="00D10BFE">
        <w:rPr>
          <w:sz w:val="24"/>
          <w:szCs w:val="24"/>
        </w:rPr>
        <w:fldChar w:fldCharType="begin"/>
      </w:r>
      <w:r w:rsidRPr="00D10BFE">
        <w:rPr>
          <w:sz w:val="24"/>
          <w:szCs w:val="24"/>
        </w:rPr>
        <w:instrText xml:space="preserve"> SEQ Tabel \* ARABIC </w:instrText>
      </w:r>
      <w:r w:rsidRPr="00D10BFE">
        <w:rPr>
          <w:sz w:val="24"/>
          <w:szCs w:val="24"/>
        </w:rPr>
        <w:fldChar w:fldCharType="separate"/>
      </w:r>
      <w:r w:rsidR="006E2227">
        <w:rPr>
          <w:noProof/>
          <w:sz w:val="24"/>
          <w:szCs w:val="24"/>
        </w:rPr>
        <w:t>2</w:t>
      </w:r>
      <w:r w:rsidRPr="00D10BFE">
        <w:rPr>
          <w:sz w:val="24"/>
          <w:szCs w:val="24"/>
        </w:rPr>
        <w:fldChar w:fldCharType="end"/>
      </w:r>
      <w:r w:rsidRPr="00D10BFE">
        <w:rPr>
          <w:sz w:val="24"/>
          <w:szCs w:val="24"/>
        </w:rPr>
        <w:t xml:space="preserve"> Variația amplitudinii</w:t>
      </w:r>
    </w:p>
    <w:p w14:paraId="11B7DD50" w14:textId="77777777" w:rsidR="00E612C1" w:rsidRDefault="00E612C1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br w:type="page"/>
      </w:r>
    </w:p>
    <w:p w14:paraId="22157DEE" w14:textId="77777777" w:rsidR="006E6403" w:rsidRDefault="006E6403" w:rsidP="006E6403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2FFCA4E2" w14:textId="2E1D8B3F" w:rsidR="009E4948" w:rsidRPr="009E4948" w:rsidRDefault="00E612C1" w:rsidP="009E494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/>
        </w:rPr>
      </w:pPr>
      <w:bookmarkStart w:id="9" w:name="_Hlk198392402"/>
      <w:r w:rsidRPr="00BC6B01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S</w:t>
      </w:r>
      <w:r w:rsidR="00974F69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e</w:t>
      </w:r>
      <w:r w:rsidRPr="00BC6B01"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  <w:t>mnalul PWM – Analiza Monte Carlo/Worst Case</w:t>
      </w:r>
    </w:p>
    <w:bookmarkEnd w:id="9"/>
    <w:p w14:paraId="33ADF273" w14:textId="77777777" w:rsidR="009E4948" w:rsidRDefault="009E4948" w:rsidP="009E4948">
      <w:pPr>
        <w:pStyle w:val="ListParagraph"/>
        <w:ind w:left="1350"/>
        <w:rPr>
          <w:rFonts w:ascii="Times New Roman" w:hAnsi="Times New Roman" w:cs="Times New Roman"/>
          <w:b/>
          <w:bCs/>
          <w:color w:val="C00000"/>
          <w:sz w:val="28"/>
          <w:szCs w:val="28"/>
          <w:lang w:val="ro-RO"/>
        </w:rPr>
      </w:pPr>
    </w:p>
    <w:p w14:paraId="789B4B82" w14:textId="049841A2" w:rsidR="009E4948" w:rsidRDefault="009E4948" w:rsidP="009E4948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9E494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Am f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9E494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cut analiza Monte Carlo pentru a vedea influen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9E494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 toleran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9E494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ei componentelor asupra performan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Pr="009E494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ei circuitului.</w:t>
      </w:r>
    </w:p>
    <w:p w14:paraId="45D70AA7" w14:textId="77777777" w:rsidR="009E4948" w:rsidRDefault="009E4948" w:rsidP="009E4948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263BBCD0" w14:textId="2B8ADB3D" w:rsidR="009E4948" w:rsidRDefault="009E4948" w:rsidP="009E4948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Avem componentele:</w:t>
      </w:r>
    </w:p>
    <w:p w14:paraId="63AF867C" w14:textId="77777777" w:rsidR="009E4948" w:rsidRDefault="009E4948" w:rsidP="009E4948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tbl>
      <w:tblPr>
        <w:tblStyle w:val="TableGrid"/>
        <w:tblW w:w="0" w:type="auto"/>
        <w:tblInd w:w="1350" w:type="dxa"/>
        <w:tblLook w:val="04A0" w:firstRow="1" w:lastRow="0" w:firstColumn="1" w:lastColumn="0" w:noHBand="0" w:noVBand="1"/>
      </w:tblPr>
      <w:tblGrid>
        <w:gridCol w:w="2301"/>
        <w:gridCol w:w="1776"/>
        <w:gridCol w:w="2060"/>
        <w:gridCol w:w="2142"/>
      </w:tblGrid>
      <w:tr w:rsidR="009E4948" w:rsidRPr="009E4948" w14:paraId="0FF99426" w14:textId="77777777" w:rsidTr="009E4948">
        <w:tc>
          <w:tcPr>
            <w:tcW w:w="2301" w:type="dxa"/>
          </w:tcPr>
          <w:p w14:paraId="595B27F4" w14:textId="3C695CDE" w:rsidR="009E4948" w:rsidRP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</w:pPr>
            <w:r w:rsidRPr="009E494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Componenta</w:t>
            </w:r>
          </w:p>
        </w:tc>
        <w:tc>
          <w:tcPr>
            <w:tcW w:w="1776" w:type="dxa"/>
          </w:tcPr>
          <w:p w14:paraId="306E6C24" w14:textId="02DB7363" w:rsidR="009E4948" w:rsidRP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</w:pPr>
            <w:r w:rsidRPr="009E494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Serie</w:t>
            </w:r>
          </w:p>
        </w:tc>
        <w:tc>
          <w:tcPr>
            <w:tcW w:w="2060" w:type="dxa"/>
          </w:tcPr>
          <w:p w14:paraId="1918A990" w14:textId="46C28B7F" w:rsidR="009E4948" w:rsidRP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</w:pPr>
            <w:r w:rsidRPr="009E494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Valoare</w:t>
            </w:r>
          </w:p>
        </w:tc>
        <w:tc>
          <w:tcPr>
            <w:tcW w:w="2142" w:type="dxa"/>
          </w:tcPr>
          <w:p w14:paraId="622DBEB2" w14:textId="3B20397A" w:rsidR="009E4948" w:rsidRP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</w:pPr>
            <w:r w:rsidRPr="009E494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o-RO"/>
              </w:rPr>
              <w:t>Toleranta</w:t>
            </w:r>
          </w:p>
        </w:tc>
      </w:tr>
      <w:tr w:rsidR="009E4948" w14:paraId="1F509A86" w14:textId="77777777" w:rsidTr="009E4948">
        <w:tc>
          <w:tcPr>
            <w:tcW w:w="2301" w:type="dxa"/>
          </w:tcPr>
          <w:p w14:paraId="74B53557" w14:textId="181F0272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R1</w:t>
            </w:r>
          </w:p>
        </w:tc>
        <w:tc>
          <w:tcPr>
            <w:tcW w:w="1776" w:type="dxa"/>
          </w:tcPr>
          <w:p w14:paraId="4598E4DF" w14:textId="72DC8E7E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E24</w:t>
            </w:r>
          </w:p>
        </w:tc>
        <w:tc>
          <w:tcPr>
            <w:tcW w:w="2060" w:type="dxa"/>
          </w:tcPr>
          <w:p w14:paraId="66CC4C01" w14:textId="0135DC18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2kΩ</w:t>
            </w:r>
          </w:p>
        </w:tc>
        <w:tc>
          <w:tcPr>
            <w:tcW w:w="2142" w:type="dxa"/>
          </w:tcPr>
          <w:p w14:paraId="468CB6E0" w14:textId="515CE118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5%</w:t>
            </w:r>
          </w:p>
        </w:tc>
      </w:tr>
      <w:tr w:rsidR="009E4948" w14:paraId="7DCBCBD6" w14:textId="77777777" w:rsidTr="009E4948">
        <w:tc>
          <w:tcPr>
            <w:tcW w:w="2301" w:type="dxa"/>
          </w:tcPr>
          <w:p w14:paraId="7244D6C6" w14:textId="3543A253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R2</w:t>
            </w:r>
          </w:p>
        </w:tc>
        <w:tc>
          <w:tcPr>
            <w:tcW w:w="1776" w:type="dxa"/>
          </w:tcPr>
          <w:p w14:paraId="7B536AC7" w14:textId="24C7B45A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E24</w:t>
            </w:r>
          </w:p>
        </w:tc>
        <w:tc>
          <w:tcPr>
            <w:tcW w:w="2060" w:type="dxa"/>
          </w:tcPr>
          <w:p w14:paraId="55F070CD" w14:textId="2E8C6DC5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1kΩ</w:t>
            </w:r>
          </w:p>
        </w:tc>
        <w:tc>
          <w:tcPr>
            <w:tcW w:w="2142" w:type="dxa"/>
          </w:tcPr>
          <w:p w14:paraId="04244084" w14:textId="60A6EDDD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5%</w:t>
            </w:r>
          </w:p>
        </w:tc>
      </w:tr>
      <w:tr w:rsidR="009E4948" w14:paraId="5AB03D34" w14:textId="77777777" w:rsidTr="009E4948">
        <w:tc>
          <w:tcPr>
            <w:tcW w:w="2301" w:type="dxa"/>
          </w:tcPr>
          <w:p w14:paraId="0E57C050" w14:textId="5445896D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R3</w:t>
            </w:r>
          </w:p>
        </w:tc>
        <w:tc>
          <w:tcPr>
            <w:tcW w:w="1776" w:type="dxa"/>
          </w:tcPr>
          <w:p w14:paraId="525B77BF" w14:textId="62100DF4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E12</w:t>
            </w:r>
          </w:p>
        </w:tc>
        <w:tc>
          <w:tcPr>
            <w:tcW w:w="2060" w:type="dxa"/>
          </w:tcPr>
          <w:p w14:paraId="5779825F" w14:textId="615B5B37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10kΩ</w:t>
            </w:r>
          </w:p>
        </w:tc>
        <w:tc>
          <w:tcPr>
            <w:tcW w:w="2142" w:type="dxa"/>
          </w:tcPr>
          <w:p w14:paraId="6B8B5106" w14:textId="3399AC4A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10%</w:t>
            </w:r>
          </w:p>
        </w:tc>
      </w:tr>
      <w:tr w:rsidR="009E4948" w14:paraId="42681AB0" w14:textId="77777777" w:rsidTr="009E4948">
        <w:tc>
          <w:tcPr>
            <w:tcW w:w="2301" w:type="dxa"/>
          </w:tcPr>
          <w:p w14:paraId="3628CEA1" w14:textId="0204B7A3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C1</w:t>
            </w:r>
          </w:p>
        </w:tc>
        <w:tc>
          <w:tcPr>
            <w:tcW w:w="1776" w:type="dxa"/>
          </w:tcPr>
          <w:p w14:paraId="1E8ADB6C" w14:textId="09E2ECF5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E12</w:t>
            </w:r>
          </w:p>
        </w:tc>
        <w:tc>
          <w:tcPr>
            <w:tcW w:w="2060" w:type="dxa"/>
          </w:tcPr>
          <w:p w14:paraId="568BCF0D" w14:textId="24744E08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5.6nF</w:t>
            </w:r>
          </w:p>
        </w:tc>
        <w:tc>
          <w:tcPr>
            <w:tcW w:w="2142" w:type="dxa"/>
          </w:tcPr>
          <w:p w14:paraId="4C931A63" w14:textId="0AB5086B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10%</w:t>
            </w:r>
          </w:p>
        </w:tc>
      </w:tr>
      <w:tr w:rsidR="009E4948" w14:paraId="3801DDD3" w14:textId="77777777" w:rsidTr="009E4948">
        <w:tc>
          <w:tcPr>
            <w:tcW w:w="2301" w:type="dxa"/>
          </w:tcPr>
          <w:p w14:paraId="2ED499CC" w14:textId="1682CC56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R8</w:t>
            </w:r>
          </w:p>
        </w:tc>
        <w:tc>
          <w:tcPr>
            <w:tcW w:w="1776" w:type="dxa"/>
          </w:tcPr>
          <w:p w14:paraId="21EA04A9" w14:textId="746238E4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E48</w:t>
            </w:r>
          </w:p>
        </w:tc>
        <w:tc>
          <w:tcPr>
            <w:tcW w:w="2060" w:type="dxa"/>
          </w:tcPr>
          <w:p w14:paraId="2D1CE201" w14:textId="5D99C3A8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8.2kΩ</w:t>
            </w:r>
          </w:p>
        </w:tc>
        <w:tc>
          <w:tcPr>
            <w:tcW w:w="2142" w:type="dxa"/>
          </w:tcPr>
          <w:p w14:paraId="4817115C" w14:textId="7370AD5F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2%</w:t>
            </w:r>
          </w:p>
        </w:tc>
      </w:tr>
      <w:tr w:rsidR="009E4948" w14:paraId="36329030" w14:textId="77777777" w:rsidTr="009E4948">
        <w:tc>
          <w:tcPr>
            <w:tcW w:w="2301" w:type="dxa"/>
          </w:tcPr>
          <w:p w14:paraId="3AA7B49B" w14:textId="33A93427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R9</w:t>
            </w:r>
          </w:p>
        </w:tc>
        <w:tc>
          <w:tcPr>
            <w:tcW w:w="1776" w:type="dxa"/>
          </w:tcPr>
          <w:p w14:paraId="03A3F45D" w14:textId="7F20E950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E48</w:t>
            </w:r>
          </w:p>
        </w:tc>
        <w:tc>
          <w:tcPr>
            <w:tcW w:w="2060" w:type="dxa"/>
          </w:tcPr>
          <w:p w14:paraId="4EC866B0" w14:textId="5D4ACE38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8.2kΩ</w:t>
            </w:r>
          </w:p>
        </w:tc>
        <w:tc>
          <w:tcPr>
            <w:tcW w:w="2142" w:type="dxa"/>
          </w:tcPr>
          <w:p w14:paraId="7918599B" w14:textId="62D5B9DE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2%</w:t>
            </w:r>
          </w:p>
        </w:tc>
      </w:tr>
      <w:tr w:rsidR="009E4948" w14:paraId="6CE0BFF7" w14:textId="77777777" w:rsidTr="009E4948">
        <w:tc>
          <w:tcPr>
            <w:tcW w:w="2301" w:type="dxa"/>
          </w:tcPr>
          <w:p w14:paraId="4CD24519" w14:textId="10FE61C7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R12</w:t>
            </w:r>
          </w:p>
        </w:tc>
        <w:tc>
          <w:tcPr>
            <w:tcW w:w="1776" w:type="dxa"/>
          </w:tcPr>
          <w:p w14:paraId="58312567" w14:textId="15B80B29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E24</w:t>
            </w:r>
          </w:p>
        </w:tc>
        <w:tc>
          <w:tcPr>
            <w:tcW w:w="2060" w:type="dxa"/>
          </w:tcPr>
          <w:p w14:paraId="39B1AABF" w14:textId="0C1386C3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1.2kΩ</w:t>
            </w:r>
          </w:p>
        </w:tc>
        <w:tc>
          <w:tcPr>
            <w:tcW w:w="2142" w:type="dxa"/>
          </w:tcPr>
          <w:p w14:paraId="6FF032FB" w14:textId="7F002D85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5%</w:t>
            </w:r>
          </w:p>
        </w:tc>
      </w:tr>
      <w:tr w:rsidR="009E4948" w14:paraId="789BA642" w14:textId="77777777" w:rsidTr="009E4948">
        <w:tc>
          <w:tcPr>
            <w:tcW w:w="2301" w:type="dxa"/>
          </w:tcPr>
          <w:p w14:paraId="5E74A83A" w14:textId="781698B1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R14</w:t>
            </w:r>
          </w:p>
        </w:tc>
        <w:tc>
          <w:tcPr>
            <w:tcW w:w="1776" w:type="dxa"/>
          </w:tcPr>
          <w:p w14:paraId="3C66A62B" w14:textId="4C321AE0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E24</w:t>
            </w:r>
          </w:p>
        </w:tc>
        <w:tc>
          <w:tcPr>
            <w:tcW w:w="2060" w:type="dxa"/>
          </w:tcPr>
          <w:p w14:paraId="49018514" w14:textId="14EDEDCC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1.2kΩ</w:t>
            </w:r>
          </w:p>
        </w:tc>
        <w:tc>
          <w:tcPr>
            <w:tcW w:w="2142" w:type="dxa"/>
          </w:tcPr>
          <w:p w14:paraId="5A5B38B7" w14:textId="44DF3948" w:rsidR="009E4948" w:rsidRDefault="009E4948" w:rsidP="009E494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o-RO"/>
              </w:rPr>
              <w:t>5%</w:t>
            </w:r>
          </w:p>
        </w:tc>
      </w:tr>
    </w:tbl>
    <w:p w14:paraId="78F610BB" w14:textId="77777777" w:rsidR="009E4948" w:rsidRDefault="009E4948" w:rsidP="009E4948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1615B68F" w14:textId="63E15BFE" w:rsidR="0002065D" w:rsidRDefault="00C312DB" w:rsidP="009E4948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02065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anchor distT="0" distB="0" distL="114300" distR="114300" simplePos="0" relativeHeight="251697152" behindDoc="0" locked="0" layoutInCell="1" allowOverlap="1" wp14:anchorId="6475AC09" wp14:editId="0F1328CD">
            <wp:simplePos x="0" y="0"/>
            <wp:positionH relativeFrom="column">
              <wp:posOffset>678815</wp:posOffset>
            </wp:positionH>
            <wp:positionV relativeFrom="paragraph">
              <wp:posOffset>381000</wp:posOffset>
            </wp:positionV>
            <wp:extent cx="4648200" cy="2082165"/>
            <wp:effectExtent l="0" t="0" r="0" b="0"/>
            <wp:wrapTopAndBottom/>
            <wp:docPr id="1522862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62779" name="Picture 1" descr="A screenshot of a computer&#10;&#10;AI-generated content may be incorrect.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0BFE" w:rsidRPr="0002065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anchor distT="0" distB="0" distL="114300" distR="114300" simplePos="0" relativeHeight="251722752" behindDoc="0" locked="0" layoutInCell="1" allowOverlap="1" wp14:anchorId="3DCBF4EA" wp14:editId="416DE04A">
            <wp:simplePos x="0" y="0"/>
            <wp:positionH relativeFrom="column">
              <wp:posOffset>671195</wp:posOffset>
            </wp:positionH>
            <wp:positionV relativeFrom="paragraph">
              <wp:posOffset>2667000</wp:posOffset>
            </wp:positionV>
            <wp:extent cx="4640580" cy="2156460"/>
            <wp:effectExtent l="0" t="0" r="7620" b="0"/>
            <wp:wrapTopAndBottom/>
            <wp:docPr id="1351278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7897" name="Picture 1" descr="A screenshot of a computer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206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Ferestrele de simulare:</w:t>
      </w:r>
    </w:p>
    <w:p w14:paraId="7F15BB59" w14:textId="293A8BCE" w:rsidR="0002065D" w:rsidRDefault="0002065D" w:rsidP="009E4948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1AAE3A7A" w14:textId="2DF521F1" w:rsidR="0002065D" w:rsidRDefault="0002065D" w:rsidP="009E4948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7938844B" w14:textId="66110EFC" w:rsidR="00164DB8" w:rsidRPr="00274F28" w:rsidRDefault="0002065D" w:rsidP="00274F28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</w:p>
    <w:p w14:paraId="6F327612" w14:textId="05444AFF" w:rsidR="00164DB8" w:rsidRDefault="00266903" w:rsidP="009E4948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7FDCFB6" wp14:editId="60EA231B">
                <wp:simplePos x="0" y="0"/>
                <wp:positionH relativeFrom="column">
                  <wp:posOffset>635</wp:posOffset>
                </wp:positionH>
                <wp:positionV relativeFrom="paragraph">
                  <wp:posOffset>2891155</wp:posOffset>
                </wp:positionV>
                <wp:extent cx="6195060" cy="635"/>
                <wp:effectExtent l="0" t="0" r="0" b="0"/>
                <wp:wrapTopAndBottom/>
                <wp:docPr id="15537670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11B0EF" w14:textId="48B268FA" w:rsidR="00266903" w:rsidRPr="00266903" w:rsidRDefault="00266903" w:rsidP="0026690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:lang w:val="ro-RO"/>
                              </w:rPr>
                            </w:pPr>
                            <w:r w:rsidRPr="00266903">
                              <w:rPr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266903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66903">
                              <w:rPr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266903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E2227">
                              <w:rPr>
                                <w:noProof/>
                                <w:sz w:val="24"/>
                                <w:szCs w:val="24"/>
                              </w:rPr>
                              <w:t>12</w:t>
                            </w:r>
                            <w:r w:rsidRPr="00266903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66903">
                              <w:rPr>
                                <w:sz w:val="24"/>
                                <w:szCs w:val="24"/>
                              </w:rPr>
                              <w:t xml:space="preserve"> Histograma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DCFB6" id="_x0000_s1033" type="#_x0000_t202" style="position:absolute;left:0;text-align:left;margin-left:.05pt;margin-top:227.65pt;width:487.8pt;height: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" stroked="f">
                <v:textbox style="mso-fit-shape-to-text:t" inset="0,0,0,0">
                  <w:txbxContent>
                    <w:p w14:paraId="6711B0EF" w14:textId="48B268FA" w:rsidR="00266903" w:rsidRPr="00266903" w:rsidRDefault="00266903" w:rsidP="0026690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:lang w:val="ro-RO"/>
                        </w:rPr>
                      </w:pPr>
                      <w:r w:rsidRPr="00266903">
                        <w:rPr>
                          <w:sz w:val="24"/>
                          <w:szCs w:val="24"/>
                        </w:rPr>
                        <w:t xml:space="preserve">Figura </w:t>
                      </w:r>
                      <w:r w:rsidRPr="00266903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266903">
                        <w:rPr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266903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6E2227">
                        <w:rPr>
                          <w:noProof/>
                          <w:sz w:val="24"/>
                          <w:szCs w:val="24"/>
                        </w:rPr>
                        <w:t>12</w:t>
                      </w:r>
                      <w:r w:rsidRPr="00266903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266903">
                        <w:rPr>
                          <w:sz w:val="24"/>
                          <w:szCs w:val="24"/>
                        </w:rPr>
                        <w:t xml:space="preserve"> Histograma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4DB8" w:rsidRPr="00164DB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anchor distT="0" distB="0" distL="114300" distR="114300" simplePos="0" relativeHeight="251708416" behindDoc="0" locked="0" layoutInCell="1" allowOverlap="1" wp14:anchorId="4D0014FF" wp14:editId="6D110807">
            <wp:simplePos x="0" y="0"/>
            <wp:positionH relativeFrom="column">
              <wp:posOffset>635</wp:posOffset>
            </wp:positionH>
            <wp:positionV relativeFrom="paragraph">
              <wp:posOffset>403225</wp:posOffset>
            </wp:positionV>
            <wp:extent cx="6195060" cy="2430780"/>
            <wp:effectExtent l="0" t="0" r="0" b="0"/>
            <wp:wrapTopAndBottom/>
            <wp:docPr id="1129112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DB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Histograma:</w:t>
      </w:r>
    </w:p>
    <w:p w14:paraId="09822DDB" w14:textId="77777777" w:rsidR="00164DB8" w:rsidRDefault="00164DB8" w:rsidP="009E4948">
      <w:pPr>
        <w:pStyle w:val="ListParagraph"/>
        <w:ind w:left="135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62C9652C" w14:textId="29DD1A48" w:rsidR="00B4781D" w:rsidRPr="00900E8E" w:rsidRDefault="00D10BFE" w:rsidP="00900E8E">
      <w:pPr>
        <w:ind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="00B4781D" w:rsidRPr="00900E8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 histograma de mai sus, putem interpreta:</w:t>
      </w:r>
    </w:p>
    <w:p w14:paraId="2A583CBA" w14:textId="4A9C2453" w:rsidR="00900E8E" w:rsidRDefault="00900E8E" w:rsidP="00900E8E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900E8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Axa Ox - Amplitudinea semnalului de ie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900E8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 variaz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Pr="00900E8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Pr="00900E8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ntre 2.32V 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Pr="00900E8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 2.56V</w:t>
      </w:r>
    </w:p>
    <w:p w14:paraId="0B8C540B" w14:textId="60E082E4" w:rsidR="00900E8E" w:rsidRDefault="00900E8E" w:rsidP="00900E8E">
      <w:pPr>
        <w:ind w:left="720" w:firstLine="72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Axa Oy – C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te 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măsuratori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genereaza valoarea de pe Ox</w:t>
      </w:r>
    </w:p>
    <w:p w14:paraId="0C7FD6BA" w14:textId="0B943149" w:rsidR="00164DB8" w:rsidRDefault="00900E8E" w:rsidP="00274F28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  <w:t>Ex: 20% dintre valorile generate duc amplitudinea semnalului de ie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ire 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 jurul la 2.36</w:t>
      </w:r>
      <w:r w:rsidR="00274F2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V</w:t>
      </w:r>
    </w:p>
    <w:p w14:paraId="0A72D091" w14:textId="77777777" w:rsidR="00274F28" w:rsidRPr="00274F28" w:rsidRDefault="00274F28" w:rsidP="00274F28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3973C27B" w14:textId="4A997C66" w:rsidR="00B4781D" w:rsidRPr="00266903" w:rsidRDefault="00274F28" w:rsidP="00B4781D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D46363C" wp14:editId="1151BA8C">
                <wp:simplePos x="0" y="0"/>
                <wp:positionH relativeFrom="column">
                  <wp:posOffset>276860</wp:posOffset>
                </wp:positionH>
                <wp:positionV relativeFrom="paragraph">
                  <wp:posOffset>2393315</wp:posOffset>
                </wp:positionV>
                <wp:extent cx="5977255" cy="635"/>
                <wp:effectExtent l="0" t="0" r="0" b="0"/>
                <wp:wrapTopAndBottom/>
                <wp:docPr id="681467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7FFEB9" w14:textId="43CB177E" w:rsidR="00274F28" w:rsidRPr="00274F28" w:rsidRDefault="00274F28" w:rsidP="00274F28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  <w:lang w:val="ro-RO"/>
                              </w:rPr>
                            </w:pPr>
                            <w:r w:rsidRPr="00274F28">
                              <w:rPr>
                                <w:sz w:val="24"/>
                                <w:szCs w:val="24"/>
                              </w:rPr>
                              <w:t xml:space="preserve">Figura </w:t>
                            </w:r>
                            <w:r w:rsidRPr="00274F28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74F28">
                              <w:rPr>
                                <w:sz w:val="24"/>
                                <w:szCs w:val="24"/>
                              </w:rPr>
                              <w:instrText xml:space="preserve"> SEQ Figura \* ARABIC </w:instrText>
                            </w:r>
                            <w:r w:rsidRPr="00274F28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6E2227">
                              <w:rPr>
                                <w:noProof/>
                                <w:sz w:val="24"/>
                                <w:szCs w:val="24"/>
                              </w:rPr>
                              <w:t>13</w:t>
                            </w:r>
                            <w:r w:rsidRPr="00274F28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74F28">
                              <w:rPr>
                                <w:sz w:val="24"/>
                                <w:szCs w:val="24"/>
                              </w:rPr>
                              <w:t xml:space="preserve"> Analiza Monte Carlo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6363C" id="_x0000_s1034" type="#_x0000_t202" style="position:absolute;margin-left:21.8pt;margin-top:188.45pt;width:470.65pt;height:.0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" stroked="f">
                <v:textbox style="mso-fit-shape-to-text:t" inset="0,0,0,0">
                  <w:txbxContent>
                    <w:p w14:paraId="3D7FFEB9" w14:textId="43CB177E" w:rsidR="00274F28" w:rsidRPr="00274F28" w:rsidRDefault="00274F28" w:rsidP="00274F28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  <w:lang w:val="ro-RO"/>
                        </w:rPr>
                      </w:pPr>
                      <w:r w:rsidRPr="00274F28">
                        <w:rPr>
                          <w:sz w:val="24"/>
                          <w:szCs w:val="24"/>
                        </w:rPr>
                        <w:t xml:space="preserve">Figura </w:t>
                      </w:r>
                      <w:r w:rsidRPr="00274F28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274F28">
                        <w:rPr>
                          <w:sz w:val="24"/>
                          <w:szCs w:val="24"/>
                        </w:rPr>
                        <w:instrText xml:space="preserve"> SEQ Figura \* ARABIC </w:instrText>
                      </w:r>
                      <w:r w:rsidRPr="00274F28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6E2227">
                        <w:rPr>
                          <w:noProof/>
                          <w:sz w:val="24"/>
                          <w:szCs w:val="24"/>
                        </w:rPr>
                        <w:t>13</w:t>
                      </w:r>
                      <w:r w:rsidRPr="00274F28">
                        <w:rPr>
                          <w:sz w:val="24"/>
                          <w:szCs w:val="24"/>
                        </w:rPr>
                        <w:fldChar w:fldCharType="end"/>
                      </w:r>
                      <w:r w:rsidRPr="00274F28">
                        <w:rPr>
                          <w:sz w:val="24"/>
                          <w:szCs w:val="24"/>
                        </w:rPr>
                        <w:t xml:space="preserve"> Analiza Monte Carlo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781D">
        <w:rPr>
          <w:noProof/>
          <w:lang w:val="ro-RO"/>
        </w:rPr>
        <w:drawing>
          <wp:anchor distT="0" distB="0" distL="114300" distR="114300" simplePos="0" relativeHeight="251734016" behindDoc="0" locked="0" layoutInCell="1" allowOverlap="1" wp14:anchorId="712065AC" wp14:editId="2F425884">
            <wp:simplePos x="0" y="0"/>
            <wp:positionH relativeFrom="column">
              <wp:posOffset>276860</wp:posOffset>
            </wp:positionH>
            <wp:positionV relativeFrom="paragraph">
              <wp:posOffset>356235</wp:posOffset>
            </wp:positionV>
            <wp:extent cx="5977255" cy="1979930"/>
            <wp:effectExtent l="0" t="0" r="4445" b="1270"/>
            <wp:wrapTopAndBottom/>
            <wp:docPr id="5990398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4781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 w:rsidR="00B4781D" w:rsidRPr="00274F28">
        <w:rPr>
          <w:rFonts w:ascii="Times New Roman" w:hAnsi="Times New Roman" w:cs="Times New Roman"/>
          <w:color w:val="C00000"/>
          <w:sz w:val="24"/>
          <w:szCs w:val="24"/>
          <w:lang w:val="ro-RO"/>
        </w:rPr>
        <w:t>Semnalul de ie</w:t>
      </w:r>
      <w:r w:rsidR="00D10BFE" w:rsidRPr="00274F28">
        <w:rPr>
          <w:rFonts w:ascii="Times New Roman" w:hAnsi="Times New Roman" w:cs="Times New Roman"/>
          <w:color w:val="C00000"/>
          <w:sz w:val="24"/>
          <w:szCs w:val="24"/>
          <w:lang w:val="ro-RO"/>
        </w:rPr>
        <w:t>ș</w:t>
      </w:r>
      <w:r w:rsidR="00B4781D" w:rsidRPr="00274F28">
        <w:rPr>
          <w:rFonts w:ascii="Times New Roman" w:hAnsi="Times New Roman" w:cs="Times New Roman"/>
          <w:color w:val="C00000"/>
          <w:sz w:val="24"/>
          <w:szCs w:val="24"/>
          <w:lang w:val="ro-RO"/>
        </w:rPr>
        <w:t>ire – analiza Monte Carlo</w:t>
      </w:r>
      <w:r w:rsidR="00266903" w:rsidRPr="00274F28">
        <w:rPr>
          <w:rFonts w:ascii="Times New Roman" w:hAnsi="Times New Roman" w:cs="Times New Roman"/>
          <w:color w:val="C00000"/>
          <w:sz w:val="24"/>
          <w:szCs w:val="24"/>
        </w:rPr>
        <w:t>:</w:t>
      </w:r>
    </w:p>
    <w:p w14:paraId="6792B972" w14:textId="77777777" w:rsidR="00900E8E" w:rsidRDefault="00900E8E" w:rsidP="00B4781D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15775DEA" w14:textId="11ED21B7" w:rsidR="00900E8E" w:rsidRDefault="00900E8E" w:rsidP="00274F28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 w:rsidR="00274F2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 graficul de mai sus este reprezentat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varia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ia semnalului de ie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</w:t>
      </w:r>
      <w:r w:rsidR="000206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="000206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n timp, 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="000206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 func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0206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de valorile aleatoare ale componentelor afectate de toleran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ță</w:t>
      </w:r>
      <w:r w:rsidR="0002065D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</w:p>
    <w:p w14:paraId="36D13BD5" w14:textId="77777777" w:rsidR="0002065D" w:rsidRDefault="0002065D" w:rsidP="00B4781D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23C1244F" w14:textId="33B1C4B7" w:rsidR="0002065D" w:rsidRDefault="0002065D" w:rsidP="00B4781D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 w:rsidRPr="00274F28">
        <w:rPr>
          <w:rFonts w:ascii="Times New Roman" w:hAnsi="Times New Roman" w:cs="Times New Roman"/>
          <w:color w:val="C00000"/>
          <w:sz w:val="24"/>
          <w:szCs w:val="24"/>
          <w:lang w:val="ro-RO"/>
        </w:rPr>
        <w:t>Semnalul de ie</w:t>
      </w:r>
      <w:r w:rsidR="00D10BFE" w:rsidRPr="00274F28">
        <w:rPr>
          <w:rFonts w:ascii="Times New Roman" w:hAnsi="Times New Roman" w:cs="Times New Roman"/>
          <w:color w:val="C00000"/>
          <w:sz w:val="24"/>
          <w:szCs w:val="24"/>
          <w:lang w:val="ro-RO"/>
        </w:rPr>
        <w:t>ș</w:t>
      </w:r>
      <w:r w:rsidRPr="00274F28">
        <w:rPr>
          <w:rFonts w:ascii="Times New Roman" w:hAnsi="Times New Roman" w:cs="Times New Roman"/>
          <w:color w:val="C00000"/>
          <w:sz w:val="24"/>
          <w:szCs w:val="24"/>
          <w:lang w:val="ro-RO"/>
        </w:rPr>
        <w:t>ire – analiza Worst Case</w:t>
      </w:r>
    </w:p>
    <w:p w14:paraId="03758F7F" w14:textId="77777777" w:rsidR="00274F28" w:rsidRDefault="0002065D" w:rsidP="00274F28">
      <w:pPr>
        <w:keepNext/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 w:rsidR="005E7042" w:rsidRPr="005E7042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o-RO"/>
        </w:rPr>
        <w:drawing>
          <wp:inline distT="0" distB="0" distL="0" distR="0" wp14:anchorId="2A55D0FF" wp14:editId="553B221A">
            <wp:extent cx="5977255" cy="1963420"/>
            <wp:effectExtent l="0" t="0" r="0" b="0"/>
            <wp:docPr id="17898531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25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8047" w14:textId="15CAF692" w:rsidR="0002065D" w:rsidRPr="00274F28" w:rsidRDefault="00274F28" w:rsidP="00274F28">
      <w:pPr>
        <w:pStyle w:val="Caption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274F28">
        <w:rPr>
          <w:sz w:val="24"/>
          <w:szCs w:val="24"/>
        </w:rPr>
        <w:t xml:space="preserve">Figura </w:t>
      </w:r>
      <w:r w:rsidRPr="00274F28">
        <w:rPr>
          <w:sz w:val="24"/>
          <w:szCs w:val="24"/>
        </w:rPr>
        <w:fldChar w:fldCharType="begin"/>
      </w:r>
      <w:r w:rsidRPr="00274F28">
        <w:rPr>
          <w:sz w:val="24"/>
          <w:szCs w:val="24"/>
        </w:rPr>
        <w:instrText xml:space="preserve"> SEQ Figura \* ARABIC </w:instrText>
      </w:r>
      <w:r w:rsidRPr="00274F28">
        <w:rPr>
          <w:sz w:val="24"/>
          <w:szCs w:val="24"/>
        </w:rPr>
        <w:fldChar w:fldCharType="separate"/>
      </w:r>
      <w:r w:rsidR="006E2227">
        <w:rPr>
          <w:noProof/>
          <w:sz w:val="24"/>
          <w:szCs w:val="24"/>
        </w:rPr>
        <w:t>14</w:t>
      </w:r>
      <w:r w:rsidRPr="00274F28">
        <w:rPr>
          <w:sz w:val="24"/>
          <w:szCs w:val="24"/>
        </w:rPr>
        <w:fldChar w:fldCharType="end"/>
      </w:r>
      <w:r w:rsidRPr="00274F28">
        <w:rPr>
          <w:sz w:val="24"/>
          <w:szCs w:val="24"/>
        </w:rPr>
        <w:t xml:space="preserve"> Analiza Worst Case</w:t>
      </w:r>
    </w:p>
    <w:p w14:paraId="006D187A" w14:textId="77777777" w:rsidR="00DB57F8" w:rsidRDefault="00DB57F8" w:rsidP="00B4781D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57422874" w14:textId="03512BA0" w:rsidR="00DB57F8" w:rsidRDefault="00DB57F8" w:rsidP="00B4781D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Pr="00DB57F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drawing>
          <wp:inline distT="0" distB="0" distL="0" distR="0" wp14:anchorId="26E56CC3" wp14:editId="4F984257">
            <wp:extent cx="2658110" cy="1844040"/>
            <wp:effectExtent l="0" t="0" r="8890" b="3810"/>
            <wp:docPr id="2001320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20020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7309" cy="185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</w:r>
      <w:r w:rsidRPr="00DB57F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drawing>
          <wp:inline distT="0" distB="0" distL="0" distR="0" wp14:anchorId="20D1179F" wp14:editId="4E710302">
            <wp:extent cx="2423160" cy="1851373"/>
            <wp:effectExtent l="0" t="0" r="0" b="0"/>
            <wp:docPr id="1608623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23457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39446" cy="18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7ABD" w14:textId="77777777" w:rsidR="0002065D" w:rsidRDefault="0002065D" w:rsidP="00B4781D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192FA9BE" w14:textId="3AB4763B" w:rsidR="005E7042" w:rsidRDefault="0002065D" w:rsidP="00B4781D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  <w:t>Analiza Worst Case determin</w:t>
      </w:r>
      <w:r w:rsidR="00D10BFE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cel mai nefavorabil comportament al circuitului, 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 func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ie de toleran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ele componentelor folosite</w:t>
      </w:r>
      <w:r w:rsidR="000A15FB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0A15FB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 c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â</w:t>
      </w:r>
      <w:r w:rsidR="000A15FB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t influen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ț</w:t>
      </w:r>
      <w:r w:rsidR="000A15FB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eaz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="000A15FB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fiecare dintre acestea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  <w:r w:rsidR="005E704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="005E704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n graficul de mai sus 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este</w:t>
      </w:r>
      <w:r w:rsidR="005E704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reprezentat semnalul de ie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5E704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ire ideal(ro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5E704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u), 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5E704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i semnalul de ie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ș</w:t>
      </w:r>
      <w:r w:rsidR="005E704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ire 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î</w:t>
      </w:r>
      <w:r w:rsidR="005E7042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n cel mai defavorabil caz(verde).</w:t>
      </w:r>
    </w:p>
    <w:p w14:paraId="29E48B10" w14:textId="658770EC" w:rsidR="005E7042" w:rsidRDefault="005E7042" w:rsidP="00B4781D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ab/>
        <w:t>Se observ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c</w:t>
      </w:r>
      <w:r w:rsidR="005825AF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ă</w:t>
      </w:r>
      <w:r w:rsidR="00274F2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p</w:t>
      </w:r>
      <w:r w:rsidR="00274F28" w:rsidRPr="00274F2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erioada de oscilație se modifică</w:t>
      </w:r>
      <w:r w:rsidR="00274F2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, a</w:t>
      </w:r>
      <w:r w:rsidR="00274F28" w:rsidRPr="00274F2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pare phase drift</w:t>
      </w:r>
      <w:r w:rsidR="00274F2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(</w:t>
      </w:r>
      <w:r w:rsidR="00274F28" w:rsidRPr="00274F2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schimbarea continuă a diferenței de faza între 2 semnale în timp</w:t>
      </w:r>
      <w:r w:rsidR="00274F2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) și a</w:t>
      </w:r>
      <w:r w:rsidR="00274F28" w:rsidRPr="00274F2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mplitudinea semnalului scade</w:t>
      </w:r>
      <w:r w:rsidR="00274F2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.</w:t>
      </w:r>
    </w:p>
    <w:p w14:paraId="40C23E05" w14:textId="77777777" w:rsidR="00DB57F8" w:rsidRDefault="00DB57F8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br w:type="page"/>
      </w:r>
    </w:p>
    <w:p w14:paraId="04766EF2" w14:textId="77777777" w:rsidR="005E7042" w:rsidRDefault="005E7042" w:rsidP="00DB57F8">
      <w:pP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0D97B4DF" w14:textId="7D209333" w:rsidR="00DB57F8" w:rsidRPr="000A15FB" w:rsidRDefault="00DB57F8" w:rsidP="00DB57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C00000"/>
          <w:sz w:val="32"/>
          <w:szCs w:val="32"/>
          <w:lang w:val="ro-RO"/>
        </w:rPr>
      </w:pPr>
      <w:bookmarkStart w:id="10" w:name="_Hlk198392447"/>
      <w:r w:rsidRPr="000A15FB">
        <w:rPr>
          <w:rFonts w:ascii="Times New Roman" w:hAnsi="Times New Roman" w:cs="Times New Roman"/>
          <w:color w:val="C00000"/>
          <w:sz w:val="32"/>
          <w:szCs w:val="32"/>
          <w:lang w:val="ro-RO"/>
        </w:rPr>
        <w:t>Bibliografie</w:t>
      </w:r>
    </w:p>
    <w:bookmarkEnd w:id="10"/>
    <w:p w14:paraId="788B4894" w14:textId="77777777" w:rsidR="00DB57F8" w:rsidRDefault="00DB57F8" w:rsidP="00DB57F8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</w:p>
    <w:p w14:paraId="60B50237" w14:textId="61EDA1E1" w:rsidR="00DB57F8" w:rsidRDefault="00DB57F8" w:rsidP="00DB57F8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 w:rsidRPr="00DB57F8"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 curs Circuite Electronice Fundamentale</w:t>
      </w:r>
    </w:p>
    <w:p w14:paraId="5A1A91DF" w14:textId="6298424D" w:rsidR="00DB57F8" w:rsidRDefault="00DB57F8" w:rsidP="00DB57F8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- curs Tehnici CAD</w:t>
      </w:r>
    </w:p>
    <w:p w14:paraId="3022B9D6" w14:textId="032BB918" w:rsidR="00DB57F8" w:rsidRDefault="00DB57F8" w:rsidP="00DB57F8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>- curs Dispozitive Electronice</w:t>
      </w:r>
    </w:p>
    <w:p w14:paraId="275C4AE6" w14:textId="1429378C" w:rsidR="00DB57F8" w:rsidRDefault="00DB57F8" w:rsidP="00DB57F8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- </w:t>
      </w:r>
      <w:hyperlink r:id="rId63" w:history="1">
        <w:r w:rsidRPr="00DB57F8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func</w:t>
        </w:r>
        <w:r w:rsidR="005825AF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ț</w:t>
        </w:r>
        <w:r w:rsidRPr="00DB57F8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ionare analiz</w:t>
        </w:r>
        <w:r w:rsidR="005825AF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ă</w:t>
        </w:r>
        <w:r w:rsidRPr="00DB57F8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 xml:space="preserve"> </w:t>
        </w:r>
        <w:r w:rsidRPr="00DB57F8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M</w:t>
        </w:r>
        <w:r w:rsidRPr="00DB57F8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onte Carlo</w:t>
        </w:r>
      </w:hyperlink>
    </w:p>
    <w:p w14:paraId="1FFD8985" w14:textId="6A161790" w:rsidR="000A15FB" w:rsidRDefault="000A15FB" w:rsidP="00DB57F8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- </w:t>
      </w:r>
      <w:hyperlink r:id="rId64" w:history="1">
        <w:r w:rsidRPr="000A15FB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func</w:t>
        </w:r>
        <w:r w:rsidR="005825AF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ț</w:t>
        </w:r>
        <w:r w:rsidRPr="000A15FB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ionare amplificatoare operationale</w:t>
        </w:r>
      </w:hyperlink>
    </w:p>
    <w:p w14:paraId="0766C3D2" w14:textId="71E70734" w:rsidR="000A15FB" w:rsidRDefault="000A15FB" w:rsidP="00DB57F8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- </w:t>
      </w:r>
      <w:hyperlink r:id="rId65" w:history="1">
        <w:hyperlink r:id="rId66" w:history="1">
          <w:r w:rsidRPr="000A15FB">
            <w:rPr>
              <w:rStyle w:val="Hyperlink"/>
              <w:rFonts w:ascii="Times New Roman" w:hAnsi="Times New Roman" w:cs="Times New Roman"/>
              <w:sz w:val="24"/>
              <w:szCs w:val="24"/>
              <w:lang w:val="ro-RO"/>
            </w:rPr>
            <w:t>semnalul PWM</w:t>
          </w:r>
        </w:hyperlink>
      </w:hyperlink>
    </w:p>
    <w:p w14:paraId="4018DF6A" w14:textId="7736499C" w:rsidR="000A15FB" w:rsidRPr="00DB57F8" w:rsidRDefault="000A15FB" w:rsidP="00DB57F8">
      <w:pPr>
        <w:ind w:left="1440"/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o-RO"/>
        </w:rPr>
        <w:t xml:space="preserve">- </w:t>
      </w:r>
      <w:hyperlink r:id="rId67" w:history="1">
        <w:r w:rsidRPr="000A15FB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generator semnal PWM – T</w:t>
        </w:r>
        <w:r w:rsidRPr="000A15FB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e</w:t>
        </w:r>
        <w:r w:rsidRPr="000A15FB">
          <w:rPr>
            <w:rStyle w:val="Hyperlink"/>
            <w:rFonts w:ascii="Times New Roman" w:hAnsi="Times New Roman" w:cs="Times New Roman"/>
            <w:sz w:val="24"/>
            <w:szCs w:val="24"/>
            <w:lang w:val="ro-RO"/>
          </w:rPr>
          <w:t>xas Instruments</w:t>
        </w:r>
      </w:hyperlink>
    </w:p>
    <w:sectPr w:rsidR="000A15FB" w:rsidRPr="00DB57F8" w:rsidSect="00714B4C">
      <w:footerReference w:type="default" r:id="rId68"/>
      <w:pgSz w:w="11907" w:h="16839" w:code="9"/>
      <w:pgMar w:top="1133" w:right="1247" w:bottom="1152" w:left="1247" w:header="634" w:footer="86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F01B8" w14:textId="77777777" w:rsidR="00730739" w:rsidRDefault="00730739" w:rsidP="00B30889">
      <w:pPr>
        <w:spacing w:after="0" w:line="240" w:lineRule="auto"/>
      </w:pPr>
      <w:r>
        <w:separator/>
      </w:r>
    </w:p>
  </w:endnote>
  <w:endnote w:type="continuationSeparator" w:id="0">
    <w:p w14:paraId="71588544" w14:textId="77777777" w:rsidR="00730739" w:rsidRDefault="00730739" w:rsidP="00B3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5E6F7" w14:textId="77777777" w:rsidR="001D21C9" w:rsidRDefault="006410A0" w:rsidP="00AE6F80">
    <w:pPr>
      <w:pStyle w:val="Footer"/>
      <w:jc w:val="center"/>
      <w:rPr>
        <w:rFonts w:ascii="Arial" w:hAnsi="Arial" w:cs="Arial"/>
        <w:color w:val="7F7F7F"/>
        <w:sz w:val="16"/>
      </w:rPr>
    </w:pPr>
    <w:r w:rsidRPr="0043484F">
      <w:rPr>
        <w:noProof/>
        <w:sz w:val="18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BA87290" wp14:editId="483FDC46">
              <wp:simplePos x="0" y="0"/>
              <wp:positionH relativeFrom="column">
                <wp:posOffset>2540</wp:posOffset>
              </wp:positionH>
              <wp:positionV relativeFrom="paragraph">
                <wp:posOffset>104775</wp:posOffset>
              </wp:positionV>
              <wp:extent cx="6186170" cy="0"/>
              <wp:effectExtent l="0" t="0" r="24130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617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90532E" id="Straight Connector 10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8.25pt" to="487.3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" strokecolor="#c00000"/>
          </w:pict>
        </mc:Fallback>
      </mc:AlternateContent>
    </w:r>
  </w:p>
  <w:p w14:paraId="0D5A55B2" w14:textId="77777777" w:rsidR="00AE6F80" w:rsidRDefault="006410A0" w:rsidP="00AE6F80">
    <w:pPr>
      <w:pStyle w:val="Footer"/>
      <w:jc w:val="center"/>
      <w:rPr>
        <w:rFonts w:ascii="Arial" w:hAnsi="Arial" w:cs="Arial"/>
        <w:color w:val="7F7F7F"/>
        <w:sz w:val="16"/>
      </w:rPr>
    </w:pPr>
    <w:r>
      <w:rPr>
        <w:rFonts w:ascii="Arial" w:hAnsi="Arial" w:cs="Arial"/>
        <w:noProof/>
        <w:color w:val="7F7F7F"/>
        <w:sz w:val="16"/>
      </w:rPr>
      <w:drawing>
        <wp:inline distT="0" distB="0" distL="0" distR="0" wp14:anchorId="54F23ABA" wp14:editId="6BC3CE7B">
          <wp:extent cx="6114197" cy="325961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ntet-v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091"/>
                  <a:stretch/>
                </pic:blipFill>
                <pic:spPr bwMode="auto">
                  <a:xfrm>
                    <a:off x="0" y="0"/>
                    <a:ext cx="6120765" cy="326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42790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687F35" w14:textId="77777777" w:rsidR="00D400FA" w:rsidRDefault="00D400FA">
        <w:pPr>
          <w:pStyle w:val="Footer"/>
          <w:jc w:val="right"/>
        </w:pPr>
        <w:r>
          <w:rPr>
            <w:rFonts w:ascii="Arial" w:hAnsi="Arial" w:cs="Arial"/>
            <w:noProof/>
            <w:color w:val="7F7F7F"/>
            <w:sz w:val="16"/>
          </w:rPr>
          <w:drawing>
            <wp:inline distT="0" distB="0" distL="0" distR="0" wp14:anchorId="4B1F9EFC" wp14:editId="172302A4">
              <wp:extent cx="6114197" cy="325961"/>
              <wp:effectExtent l="0" t="0" r="0" b="0"/>
              <wp:docPr id="812999303" name="Picture 81299930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antet-v2.pn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5091"/>
                      <a:stretch/>
                    </pic:blipFill>
                    <pic:spPr bwMode="auto">
                      <a:xfrm>
                        <a:off x="0" y="0"/>
                        <a:ext cx="6120765" cy="326311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4C9D5" w14:textId="77777777" w:rsidR="00D400FA" w:rsidRDefault="00D400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DE3C7" w14:textId="77777777" w:rsidR="00730739" w:rsidRDefault="00730739" w:rsidP="00B30889">
      <w:pPr>
        <w:spacing w:after="0" w:line="240" w:lineRule="auto"/>
      </w:pPr>
      <w:r>
        <w:separator/>
      </w:r>
    </w:p>
  </w:footnote>
  <w:footnote w:type="continuationSeparator" w:id="0">
    <w:p w14:paraId="3DAE7152" w14:textId="77777777" w:rsidR="00730739" w:rsidRDefault="00730739" w:rsidP="00B3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2559" w14:textId="3FD5CBF3" w:rsidR="00DB57F8" w:rsidRDefault="00DB57F8">
    <w:pPr>
      <w:pStyle w:val="Header"/>
    </w:pPr>
    <w:r>
      <w:rPr>
        <w:noProof/>
      </w:rPr>
      <w:drawing>
        <wp:inline distT="0" distB="0" distL="0" distR="0" wp14:anchorId="07FE0585" wp14:editId="710AB8F1">
          <wp:extent cx="5977255" cy="520726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 ETT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7255" cy="520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01499" w14:textId="05BCFDD6" w:rsidR="000C609C" w:rsidRDefault="000C609C" w:rsidP="00D109D9">
    <w:pPr>
      <w:pStyle w:val="Header"/>
      <w:ind w:left="-28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5FA3"/>
    <w:multiLevelType w:val="hybridMultilevel"/>
    <w:tmpl w:val="740084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8C21BA6"/>
    <w:multiLevelType w:val="hybridMultilevel"/>
    <w:tmpl w:val="5B380438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14C63147"/>
    <w:multiLevelType w:val="multilevel"/>
    <w:tmpl w:val="106EC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0" w:hanging="720"/>
      </w:pPr>
      <w:rPr>
        <w:rFonts w:hint="default"/>
        <w:color w:val="C0000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sz w:val="40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  <w:sz w:val="40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  <w:sz w:val="40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  <w:sz w:val="40"/>
      </w:rPr>
    </w:lvl>
  </w:abstractNum>
  <w:abstractNum w:abstractNumId="3" w15:restartNumberingAfterBreak="0">
    <w:nsid w:val="1C0C3C68"/>
    <w:multiLevelType w:val="hybridMultilevel"/>
    <w:tmpl w:val="BB74EE8E"/>
    <w:lvl w:ilvl="0" w:tplc="276486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BC1F47"/>
    <w:multiLevelType w:val="hybridMultilevel"/>
    <w:tmpl w:val="2FF08C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5500351"/>
    <w:multiLevelType w:val="hybridMultilevel"/>
    <w:tmpl w:val="D2C8D07E"/>
    <w:lvl w:ilvl="0" w:tplc="ABAA03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EF3018"/>
    <w:multiLevelType w:val="hybridMultilevel"/>
    <w:tmpl w:val="6E843F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F8C1768"/>
    <w:multiLevelType w:val="hybridMultilevel"/>
    <w:tmpl w:val="2F948A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5B825FC">
      <w:start w:val="5"/>
      <w:numFmt w:val="bullet"/>
      <w:lvlText w:val="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3" w:tplc="F640BD1A">
      <w:start w:val="2"/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1B73FC7"/>
    <w:multiLevelType w:val="hybridMultilevel"/>
    <w:tmpl w:val="F83821CA"/>
    <w:lvl w:ilvl="0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9" w15:restartNumberingAfterBreak="0">
    <w:nsid w:val="448272D5"/>
    <w:multiLevelType w:val="hybridMultilevel"/>
    <w:tmpl w:val="696E3782"/>
    <w:lvl w:ilvl="0" w:tplc="0409000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10" w15:restartNumberingAfterBreak="0">
    <w:nsid w:val="502A1D93"/>
    <w:multiLevelType w:val="hybridMultilevel"/>
    <w:tmpl w:val="A6BCE8F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52F718BD"/>
    <w:multiLevelType w:val="hybridMultilevel"/>
    <w:tmpl w:val="5E1A999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56314B25"/>
    <w:multiLevelType w:val="hybridMultilevel"/>
    <w:tmpl w:val="F8768FE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571B7E0D"/>
    <w:multiLevelType w:val="hybridMultilevel"/>
    <w:tmpl w:val="F8EAF27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95F6C62"/>
    <w:multiLevelType w:val="hybridMultilevel"/>
    <w:tmpl w:val="232CC952"/>
    <w:lvl w:ilvl="0" w:tplc="16C4A4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24E1DDB"/>
    <w:multiLevelType w:val="hybridMultilevel"/>
    <w:tmpl w:val="005E913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35F11AE"/>
    <w:multiLevelType w:val="hybridMultilevel"/>
    <w:tmpl w:val="DEB41B1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695C2B22"/>
    <w:multiLevelType w:val="hybridMultilevel"/>
    <w:tmpl w:val="704EE078"/>
    <w:lvl w:ilvl="0" w:tplc="64F6A766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8" w15:restartNumberingAfterBreak="0">
    <w:nsid w:val="6BEC0BA6"/>
    <w:multiLevelType w:val="hybridMultilevel"/>
    <w:tmpl w:val="6E4E0E0C"/>
    <w:lvl w:ilvl="0" w:tplc="17C2BF88">
      <w:start w:val="1"/>
      <w:numFmt w:val="lowerLetter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9" w15:restartNumberingAfterBreak="0">
    <w:nsid w:val="748C6CF2"/>
    <w:multiLevelType w:val="hybridMultilevel"/>
    <w:tmpl w:val="889EA00C"/>
    <w:lvl w:ilvl="0" w:tplc="8A488130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0" w15:restartNumberingAfterBreak="0">
    <w:nsid w:val="7E670477"/>
    <w:multiLevelType w:val="hybridMultilevel"/>
    <w:tmpl w:val="E66EA7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14211434">
    <w:abstractNumId w:val="2"/>
  </w:num>
  <w:num w:numId="2" w16cid:durableId="2091847595">
    <w:abstractNumId w:val="7"/>
  </w:num>
  <w:num w:numId="3" w16cid:durableId="61216954">
    <w:abstractNumId w:val="8"/>
  </w:num>
  <w:num w:numId="4" w16cid:durableId="271783480">
    <w:abstractNumId w:val="1"/>
  </w:num>
  <w:num w:numId="5" w16cid:durableId="1923181476">
    <w:abstractNumId w:val="9"/>
  </w:num>
  <w:num w:numId="6" w16cid:durableId="1290863320">
    <w:abstractNumId w:val="19"/>
  </w:num>
  <w:num w:numId="7" w16cid:durableId="977301598">
    <w:abstractNumId w:val="18"/>
  </w:num>
  <w:num w:numId="8" w16cid:durableId="1805804872">
    <w:abstractNumId w:val="5"/>
  </w:num>
  <w:num w:numId="9" w16cid:durableId="542526114">
    <w:abstractNumId w:val="15"/>
  </w:num>
  <w:num w:numId="10" w16cid:durableId="25328983">
    <w:abstractNumId w:val="12"/>
  </w:num>
  <w:num w:numId="11" w16cid:durableId="1814442989">
    <w:abstractNumId w:val="10"/>
  </w:num>
  <w:num w:numId="12" w16cid:durableId="587812165">
    <w:abstractNumId w:val="3"/>
  </w:num>
  <w:num w:numId="13" w16cid:durableId="115566206">
    <w:abstractNumId w:val="6"/>
  </w:num>
  <w:num w:numId="14" w16cid:durableId="1147940725">
    <w:abstractNumId w:val="13"/>
  </w:num>
  <w:num w:numId="15" w16cid:durableId="1181119983">
    <w:abstractNumId w:val="17"/>
  </w:num>
  <w:num w:numId="16" w16cid:durableId="1999111812">
    <w:abstractNumId w:val="4"/>
  </w:num>
  <w:num w:numId="17" w16cid:durableId="1658604464">
    <w:abstractNumId w:val="16"/>
  </w:num>
  <w:num w:numId="18" w16cid:durableId="388308169">
    <w:abstractNumId w:val="0"/>
  </w:num>
  <w:num w:numId="19" w16cid:durableId="1387530488">
    <w:abstractNumId w:val="11"/>
  </w:num>
  <w:num w:numId="20" w16cid:durableId="1913276373">
    <w:abstractNumId w:val="20"/>
  </w:num>
  <w:num w:numId="21" w16cid:durableId="2374417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51D3A"/>
    <w:rsid w:val="0002065D"/>
    <w:rsid w:val="000270B1"/>
    <w:rsid w:val="00027400"/>
    <w:rsid w:val="00042DD5"/>
    <w:rsid w:val="000510B6"/>
    <w:rsid w:val="00051D3A"/>
    <w:rsid w:val="00091590"/>
    <w:rsid w:val="00092862"/>
    <w:rsid w:val="00097F60"/>
    <w:rsid w:val="000A15FB"/>
    <w:rsid w:val="000A721E"/>
    <w:rsid w:val="000B2332"/>
    <w:rsid w:val="000B7E86"/>
    <w:rsid w:val="000C609C"/>
    <w:rsid w:val="001076F7"/>
    <w:rsid w:val="001174BC"/>
    <w:rsid w:val="00117901"/>
    <w:rsid w:val="001230D3"/>
    <w:rsid w:val="00164DB8"/>
    <w:rsid w:val="0017049B"/>
    <w:rsid w:val="00186D68"/>
    <w:rsid w:val="001A51DC"/>
    <w:rsid w:val="001B03E0"/>
    <w:rsid w:val="001B46BA"/>
    <w:rsid w:val="001C26F0"/>
    <w:rsid w:val="001D21C9"/>
    <w:rsid w:val="001D58F4"/>
    <w:rsid w:val="001D6EEE"/>
    <w:rsid w:val="001E2CB1"/>
    <w:rsid w:val="001E4A47"/>
    <w:rsid w:val="001F025D"/>
    <w:rsid w:val="001F7296"/>
    <w:rsid w:val="002050CA"/>
    <w:rsid w:val="002101B1"/>
    <w:rsid w:val="00230E35"/>
    <w:rsid w:val="0026183E"/>
    <w:rsid w:val="00266903"/>
    <w:rsid w:val="00274F28"/>
    <w:rsid w:val="00282625"/>
    <w:rsid w:val="002B56B7"/>
    <w:rsid w:val="002C7B10"/>
    <w:rsid w:val="002D2D8F"/>
    <w:rsid w:val="002E3936"/>
    <w:rsid w:val="003044FB"/>
    <w:rsid w:val="00305D4E"/>
    <w:rsid w:val="003328C1"/>
    <w:rsid w:val="00334CF2"/>
    <w:rsid w:val="003364CD"/>
    <w:rsid w:val="0034345E"/>
    <w:rsid w:val="00350F28"/>
    <w:rsid w:val="003A56FE"/>
    <w:rsid w:val="003B5396"/>
    <w:rsid w:val="003C0826"/>
    <w:rsid w:val="003C7639"/>
    <w:rsid w:val="00422353"/>
    <w:rsid w:val="004238C6"/>
    <w:rsid w:val="0043484F"/>
    <w:rsid w:val="00440E2B"/>
    <w:rsid w:val="00465C65"/>
    <w:rsid w:val="00491473"/>
    <w:rsid w:val="004A14A7"/>
    <w:rsid w:val="004C6E8A"/>
    <w:rsid w:val="004E46A9"/>
    <w:rsid w:val="004F156A"/>
    <w:rsid w:val="00504A1B"/>
    <w:rsid w:val="00505F0E"/>
    <w:rsid w:val="00510B99"/>
    <w:rsid w:val="00537F99"/>
    <w:rsid w:val="00542541"/>
    <w:rsid w:val="005825AF"/>
    <w:rsid w:val="005929E1"/>
    <w:rsid w:val="00597E44"/>
    <w:rsid w:val="005B0A43"/>
    <w:rsid w:val="005D3D7C"/>
    <w:rsid w:val="005E40B4"/>
    <w:rsid w:val="005E4C71"/>
    <w:rsid w:val="005E7042"/>
    <w:rsid w:val="0061100D"/>
    <w:rsid w:val="0061280E"/>
    <w:rsid w:val="00620FBA"/>
    <w:rsid w:val="00625D2E"/>
    <w:rsid w:val="0063592B"/>
    <w:rsid w:val="006410A0"/>
    <w:rsid w:val="006C7399"/>
    <w:rsid w:val="006D1AA6"/>
    <w:rsid w:val="006D1E2F"/>
    <w:rsid w:val="006E13BA"/>
    <w:rsid w:val="006E2227"/>
    <w:rsid w:val="006E6403"/>
    <w:rsid w:val="00714B4C"/>
    <w:rsid w:val="00716259"/>
    <w:rsid w:val="00721C03"/>
    <w:rsid w:val="00730739"/>
    <w:rsid w:val="007364E8"/>
    <w:rsid w:val="0074274C"/>
    <w:rsid w:val="007708E5"/>
    <w:rsid w:val="00777AA4"/>
    <w:rsid w:val="00781543"/>
    <w:rsid w:val="007B2042"/>
    <w:rsid w:val="007E2CED"/>
    <w:rsid w:val="007F143D"/>
    <w:rsid w:val="007F7013"/>
    <w:rsid w:val="00807028"/>
    <w:rsid w:val="008156D1"/>
    <w:rsid w:val="00817E25"/>
    <w:rsid w:val="00823BCD"/>
    <w:rsid w:val="00823D4D"/>
    <w:rsid w:val="008256FC"/>
    <w:rsid w:val="00826A47"/>
    <w:rsid w:val="0083145A"/>
    <w:rsid w:val="00884386"/>
    <w:rsid w:val="008844F1"/>
    <w:rsid w:val="008903A1"/>
    <w:rsid w:val="00893A4F"/>
    <w:rsid w:val="008955B7"/>
    <w:rsid w:val="00900E8E"/>
    <w:rsid w:val="00904672"/>
    <w:rsid w:val="009224A4"/>
    <w:rsid w:val="009648C6"/>
    <w:rsid w:val="00974F69"/>
    <w:rsid w:val="009849B3"/>
    <w:rsid w:val="0098730C"/>
    <w:rsid w:val="009B176F"/>
    <w:rsid w:val="009B3776"/>
    <w:rsid w:val="009B4204"/>
    <w:rsid w:val="009E4948"/>
    <w:rsid w:val="009F75EC"/>
    <w:rsid w:val="00A10FC2"/>
    <w:rsid w:val="00A219B8"/>
    <w:rsid w:val="00A24757"/>
    <w:rsid w:val="00A258CB"/>
    <w:rsid w:val="00A266E0"/>
    <w:rsid w:val="00A567BA"/>
    <w:rsid w:val="00A91440"/>
    <w:rsid w:val="00AD6903"/>
    <w:rsid w:val="00AE6F80"/>
    <w:rsid w:val="00AF02C7"/>
    <w:rsid w:val="00B13FEE"/>
    <w:rsid w:val="00B30889"/>
    <w:rsid w:val="00B4781D"/>
    <w:rsid w:val="00B47CC3"/>
    <w:rsid w:val="00B553A2"/>
    <w:rsid w:val="00B55FD3"/>
    <w:rsid w:val="00B67976"/>
    <w:rsid w:val="00B91F25"/>
    <w:rsid w:val="00BA01FA"/>
    <w:rsid w:val="00BA3725"/>
    <w:rsid w:val="00BB5144"/>
    <w:rsid w:val="00BB61EF"/>
    <w:rsid w:val="00BC0534"/>
    <w:rsid w:val="00BC4260"/>
    <w:rsid w:val="00BC6B01"/>
    <w:rsid w:val="00BF7281"/>
    <w:rsid w:val="00C015FD"/>
    <w:rsid w:val="00C034B7"/>
    <w:rsid w:val="00C16E5A"/>
    <w:rsid w:val="00C312DB"/>
    <w:rsid w:val="00C45A3F"/>
    <w:rsid w:val="00C524D9"/>
    <w:rsid w:val="00C8588E"/>
    <w:rsid w:val="00C87285"/>
    <w:rsid w:val="00C9671D"/>
    <w:rsid w:val="00C9744B"/>
    <w:rsid w:val="00CB18BA"/>
    <w:rsid w:val="00CC5EC3"/>
    <w:rsid w:val="00CF1AEC"/>
    <w:rsid w:val="00D109D9"/>
    <w:rsid w:val="00D10BFE"/>
    <w:rsid w:val="00D36A1A"/>
    <w:rsid w:val="00D400FA"/>
    <w:rsid w:val="00D47676"/>
    <w:rsid w:val="00D72364"/>
    <w:rsid w:val="00D7562C"/>
    <w:rsid w:val="00D83D0C"/>
    <w:rsid w:val="00DA731B"/>
    <w:rsid w:val="00DB310E"/>
    <w:rsid w:val="00DB57F8"/>
    <w:rsid w:val="00DE5353"/>
    <w:rsid w:val="00DE5935"/>
    <w:rsid w:val="00E32768"/>
    <w:rsid w:val="00E343DC"/>
    <w:rsid w:val="00E34DEF"/>
    <w:rsid w:val="00E3676E"/>
    <w:rsid w:val="00E444A0"/>
    <w:rsid w:val="00E6076B"/>
    <w:rsid w:val="00E612C1"/>
    <w:rsid w:val="00E9794F"/>
    <w:rsid w:val="00E97ACE"/>
    <w:rsid w:val="00EA18FE"/>
    <w:rsid w:val="00F13427"/>
    <w:rsid w:val="00F314EE"/>
    <w:rsid w:val="00F62839"/>
    <w:rsid w:val="00F64E49"/>
    <w:rsid w:val="00F777A9"/>
    <w:rsid w:val="00F87629"/>
    <w:rsid w:val="00FA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9BCE7"/>
  <w15:docId w15:val="{D9F35514-C519-4AD1-96AE-2EABD5823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0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889"/>
  </w:style>
  <w:style w:type="paragraph" w:styleId="Footer">
    <w:name w:val="footer"/>
    <w:basedOn w:val="Normal"/>
    <w:link w:val="FooterChar"/>
    <w:uiPriority w:val="99"/>
    <w:unhideWhenUsed/>
    <w:rsid w:val="00B30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889"/>
  </w:style>
  <w:style w:type="paragraph" w:styleId="BalloonText">
    <w:name w:val="Balloon Text"/>
    <w:basedOn w:val="Normal"/>
    <w:link w:val="BalloonTextChar"/>
    <w:uiPriority w:val="99"/>
    <w:semiHidden/>
    <w:unhideWhenUsed/>
    <w:rsid w:val="00B308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8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794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20FB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AD6903"/>
    <w:rPr>
      <w:color w:val="666666"/>
    </w:rPr>
  </w:style>
  <w:style w:type="table" w:styleId="TableGrid">
    <w:name w:val="Table Grid"/>
    <w:basedOn w:val="TableNormal"/>
    <w:uiPriority w:val="59"/>
    <w:rsid w:val="006C7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57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7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57F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emf"/><Relationship Id="rId63" Type="http://schemas.openxmlformats.org/officeDocument/2006/relationships/hyperlink" Target="https://www.youtube.com/watch?v=tFyMdOSAY_4" TargetMode="External"/><Relationship Id="rId68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emf"/><Relationship Id="rId53" Type="http://schemas.openxmlformats.org/officeDocument/2006/relationships/image" Target="media/image45.png"/><Relationship Id="rId58" Type="http://schemas.openxmlformats.org/officeDocument/2006/relationships/image" Target="media/image50.emf"/><Relationship Id="rId66" Type="http://schemas.openxmlformats.org/officeDocument/2006/relationships/hyperlink" Target="https://www.youtube.com/watch?v=GQLED3gmONg&amp;t=313s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emf"/><Relationship Id="rId56" Type="http://schemas.openxmlformats.org/officeDocument/2006/relationships/image" Target="media/image48.png"/><Relationship Id="rId64" Type="http://schemas.openxmlformats.org/officeDocument/2006/relationships/hyperlink" Target="https://www.youtube.com/watch?v=OSCKBmkrH_g" TargetMode="External"/><Relationship Id="rId69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5" Type="http://schemas.openxmlformats.org/officeDocument/2006/relationships/image" Target="media/image17.emf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emf"/><Relationship Id="rId67" Type="http://schemas.openxmlformats.org/officeDocument/2006/relationships/hyperlink" Target="sboa212b.pdf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emf"/><Relationship Id="rId62" Type="http://schemas.openxmlformats.org/officeDocument/2006/relationships/image" Target="media/image54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emf"/><Relationship Id="rId49" Type="http://schemas.openxmlformats.org/officeDocument/2006/relationships/image" Target="media/image41.emf"/><Relationship Id="rId57" Type="http://schemas.openxmlformats.org/officeDocument/2006/relationships/image" Target="media/image49.png"/><Relationship Id="rId10" Type="http://schemas.openxmlformats.org/officeDocument/2006/relationships/footer" Target="footer1.xml"/><Relationship Id="rId31" Type="http://schemas.openxmlformats.org/officeDocument/2006/relationships/image" Target="media/image23.png"/><Relationship Id="rId44" Type="http://schemas.openxmlformats.org/officeDocument/2006/relationships/image" Target="media/image36.emf"/><Relationship Id="rId52" Type="http://schemas.openxmlformats.org/officeDocument/2006/relationships/image" Target="media/image44.emf"/><Relationship Id="rId60" Type="http://schemas.openxmlformats.org/officeDocument/2006/relationships/image" Target="media/image52.emf"/><Relationship Id="rId65" Type="http://schemas.openxmlformats.org/officeDocument/2006/relationships/hyperlink" Target="https://www.circuitbread.com/ee-faq/what-is-a-pwm-signal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nst\Desktop\Document_ETTI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43552FF-F43B-49E9-B244-7AF433C4B3C8}">
  <we:reference id="4b785c87-866c-4bad-85d8-5d1ae467ac9a" version="3.18.0.0" store="EXCatalog" storeType="EXCatalog"/>
  <we:alternateReferences>
    <we:reference id="WA104381909" version="3.18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BB5BCD-EDDA-4979-8366-2765950E2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Document_ETTI .dotx</Template>
  <TotalTime>1405</TotalTime>
  <Pages>28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Anatendo 12</dc:creator>
  <cp:lastModifiedBy>Gabriel Constantin</cp:lastModifiedBy>
  <cp:revision>18</cp:revision>
  <cp:lastPrinted>2011-10-03T15:15:00Z</cp:lastPrinted>
  <dcterms:created xsi:type="dcterms:W3CDTF">2025-05-04T14:30:00Z</dcterms:created>
  <dcterms:modified xsi:type="dcterms:W3CDTF">2025-05-17T16:07:00Z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2025-05-04T14:38:32Z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398d7a5c-cfbc-4136-81fc-f7af43604c33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